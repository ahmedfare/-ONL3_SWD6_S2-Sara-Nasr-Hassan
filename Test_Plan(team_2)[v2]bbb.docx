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2885" w14:textId="77777777" w:rsidR="00E867BB" w:rsidRDefault="000D1F61" w:rsidP="000D1F61">
      <w:pPr>
        <w:pStyle w:val="PDF-MainTitle"/>
        <w:jc w:val="center"/>
        <w:rPr>
          <w:rtl/>
          <w:lang w:bidi="ar-EG"/>
        </w:rPr>
      </w:pPr>
      <w:r>
        <w:t>TEST PLAN – TEAM TWO</w:t>
      </w:r>
    </w:p>
    <w:tbl>
      <w:tblPr>
        <w:tblW w:w="9639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2553"/>
        <w:gridCol w:w="7086"/>
      </w:tblGrid>
      <w:tr w:rsidR="00E867BB" w:rsidRPr="00C44BDF" w14:paraId="3453B1D5" w14:textId="77777777" w:rsidTr="000F24D8">
        <w:trPr>
          <w:jc w:val="center"/>
        </w:trPr>
        <w:tc>
          <w:tcPr>
            <w:tcW w:w="9639" w:type="dxa"/>
            <w:gridSpan w:val="2"/>
            <w:shd w:val="clear" w:color="auto" w:fill="D9D9D9"/>
          </w:tcPr>
          <w:p w14:paraId="67C965CF" w14:textId="77777777" w:rsidR="00E867BB" w:rsidRPr="0072749D" w:rsidRDefault="00E867BB" w:rsidP="000F24D8">
            <w:pPr>
              <w:pStyle w:val="PDF-FrontCoverTableTitle"/>
            </w:pPr>
            <w:bookmarkStart w:id="0" w:name="_Toc356553179"/>
            <w:bookmarkStart w:id="1" w:name="_Toc368319051"/>
            <w:bookmarkStart w:id="2" w:name="_Toc368319075"/>
            <w:bookmarkStart w:id="3" w:name="_Toc368470505"/>
            <w:r w:rsidRPr="0072749D">
              <w:t>Document Information</w:t>
            </w:r>
            <w:bookmarkEnd w:id="0"/>
            <w:bookmarkEnd w:id="1"/>
            <w:bookmarkEnd w:id="2"/>
            <w:bookmarkEnd w:id="3"/>
          </w:p>
        </w:tc>
      </w:tr>
      <w:tr w:rsidR="00E867BB" w:rsidRPr="00C44BDF" w14:paraId="0D43A18A" w14:textId="77777777" w:rsidTr="000F24D8">
        <w:trPr>
          <w:jc w:val="center"/>
        </w:trPr>
        <w:tc>
          <w:tcPr>
            <w:tcW w:w="2553" w:type="dxa"/>
          </w:tcPr>
          <w:p w14:paraId="09DA06FB" w14:textId="77777777" w:rsidR="00E867BB" w:rsidRPr="00653481" w:rsidRDefault="00E867BB" w:rsidP="000F24D8">
            <w:pPr>
              <w:pStyle w:val="PDF-TableBodyTextBold"/>
            </w:pPr>
            <w:r>
              <w:t>Project Name</w:t>
            </w:r>
          </w:p>
        </w:tc>
        <w:tc>
          <w:tcPr>
            <w:tcW w:w="70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1F61" w:rsidRPr="000D1F61" w14:paraId="2406273F" w14:textId="77777777" w:rsidTr="000D1F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A936B" w14:textId="77777777" w:rsidR="000D1F61" w:rsidRPr="000D1F61" w:rsidRDefault="000D1F61" w:rsidP="000D1F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B1C5848" w14:textId="77777777" w:rsidR="000D1F61" w:rsidRPr="000D1F61" w:rsidRDefault="000D1F61" w:rsidP="000D1F6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9"/>
            </w:tblGrid>
            <w:tr w:rsidR="000D1F61" w:rsidRPr="000D1F61" w14:paraId="4FC4BEE2" w14:textId="77777777" w:rsidTr="000D1F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38512" w14:textId="77777777" w:rsidR="000D1F61" w:rsidRPr="000D1F61" w:rsidRDefault="000D1F61" w:rsidP="000D1F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D1F6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Automation Exercise – E-commerce Automation Site</w:t>
                  </w:r>
                </w:p>
              </w:tc>
            </w:tr>
          </w:tbl>
          <w:p w14:paraId="49DBB88C" w14:textId="77777777" w:rsidR="00E867BB" w:rsidRPr="000D1F61" w:rsidRDefault="00E867BB" w:rsidP="000F24D8">
            <w:pPr>
              <w:pStyle w:val="PDF-TableBodyText"/>
              <w:rPr>
                <w:lang w:val="en-US"/>
              </w:rPr>
            </w:pPr>
          </w:p>
        </w:tc>
      </w:tr>
      <w:tr w:rsidR="00E867BB" w:rsidRPr="00C44BDF" w14:paraId="4789C4E2" w14:textId="77777777" w:rsidTr="000F24D8">
        <w:trPr>
          <w:jc w:val="center"/>
        </w:trPr>
        <w:tc>
          <w:tcPr>
            <w:tcW w:w="2553" w:type="dxa"/>
          </w:tcPr>
          <w:p w14:paraId="7698D3F7" w14:textId="77777777" w:rsidR="00E867BB" w:rsidRPr="00653481" w:rsidRDefault="00E867BB" w:rsidP="000F24D8">
            <w:pPr>
              <w:pStyle w:val="PDF-TableBodyTextBold"/>
            </w:pPr>
            <w:r w:rsidRPr="00653481">
              <w:t>Project Number</w:t>
            </w:r>
          </w:p>
        </w:tc>
        <w:tc>
          <w:tcPr>
            <w:tcW w:w="7086" w:type="dxa"/>
          </w:tcPr>
          <w:p w14:paraId="6008AAB5" w14:textId="77777777" w:rsidR="00E867BB" w:rsidRPr="004C2829" w:rsidRDefault="000D1F61" w:rsidP="000F24D8">
            <w:pPr>
              <w:pStyle w:val="PDF-TableBodyText"/>
              <w:rPr>
                <w:rFonts w:asciiTheme="majorBidi" w:hAnsiTheme="majorBidi" w:cstheme="majorBidi"/>
                <w:sz w:val="22"/>
                <w:szCs w:val="22"/>
              </w:rPr>
            </w:pPr>
            <w:r w:rsidRPr="004C2829">
              <w:rPr>
                <w:rFonts w:asciiTheme="majorBidi" w:hAnsiTheme="majorBidi" w:cstheme="majorBidi"/>
                <w:sz w:val="22"/>
                <w:szCs w:val="22"/>
              </w:rPr>
              <w:t>001</w:t>
            </w:r>
          </w:p>
        </w:tc>
      </w:tr>
      <w:tr w:rsidR="00E867BB" w:rsidRPr="00C44BDF" w14:paraId="6E981BA8" w14:textId="77777777" w:rsidTr="000F24D8">
        <w:trPr>
          <w:jc w:val="center"/>
        </w:trPr>
        <w:tc>
          <w:tcPr>
            <w:tcW w:w="2553" w:type="dxa"/>
          </w:tcPr>
          <w:p w14:paraId="0B52F7DC" w14:textId="77777777" w:rsidR="00E867BB" w:rsidRPr="00653481" w:rsidRDefault="00E867BB" w:rsidP="000F24D8">
            <w:pPr>
              <w:pStyle w:val="PDF-TableBodyTextBold"/>
            </w:pPr>
            <w:r w:rsidRPr="00653481">
              <w:t>Project Account Code</w:t>
            </w:r>
          </w:p>
        </w:tc>
        <w:tc>
          <w:tcPr>
            <w:tcW w:w="70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1F61" w:rsidRPr="000D1F61" w14:paraId="2DAB7EB7" w14:textId="77777777" w:rsidTr="000D1F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FB59AA" w14:textId="77777777" w:rsidR="000D1F61" w:rsidRPr="000D1F61" w:rsidRDefault="000D1F61" w:rsidP="000D1F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2728EF8D" w14:textId="77777777" w:rsidR="000D1F61" w:rsidRPr="000D1F61" w:rsidRDefault="000D1F61" w:rsidP="000D1F6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0"/>
            </w:tblGrid>
            <w:tr w:rsidR="000D1F61" w:rsidRPr="000D1F61" w14:paraId="5BC038D8" w14:textId="77777777" w:rsidTr="000D1F61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687AA91F" w14:textId="77777777" w:rsidR="004C2829" w:rsidRPr="004C2829" w:rsidRDefault="004C2829" w:rsidP="004C28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50"/>
                  </w:tblGrid>
                  <w:tr w:rsidR="004C2829" w:rsidRPr="004C2829" w14:paraId="38B83B57" w14:textId="77777777" w:rsidTr="004C282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B6ED3E" w14:textId="77777777" w:rsidR="004C2829" w:rsidRPr="004C2829" w:rsidRDefault="004C2829" w:rsidP="004C2829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4C282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ECOM-AUTO-01</w:t>
                        </w:r>
                      </w:p>
                    </w:tc>
                  </w:tr>
                </w:tbl>
                <w:p w14:paraId="0EC94DF4" w14:textId="77777777" w:rsidR="000D1F61" w:rsidRPr="000D1F61" w:rsidRDefault="000D1F61" w:rsidP="000D1F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851A0F0" w14:textId="77777777" w:rsidR="00E867BB" w:rsidRPr="00C44BDF" w:rsidRDefault="00E867BB" w:rsidP="000F24D8">
            <w:pPr>
              <w:pStyle w:val="PDF-TableBodyText"/>
            </w:pPr>
          </w:p>
        </w:tc>
      </w:tr>
      <w:tr w:rsidR="00E867BB" w:rsidRPr="00C44BDF" w14:paraId="04D88BFC" w14:textId="77777777" w:rsidTr="000F24D8">
        <w:trPr>
          <w:jc w:val="center"/>
        </w:trPr>
        <w:tc>
          <w:tcPr>
            <w:tcW w:w="2553" w:type="dxa"/>
          </w:tcPr>
          <w:p w14:paraId="5C6A01A1" w14:textId="77777777" w:rsidR="00E867BB" w:rsidRPr="00653481" w:rsidRDefault="00E867BB" w:rsidP="000F24D8">
            <w:pPr>
              <w:pStyle w:val="PDF-TableBodyTextBold"/>
            </w:pPr>
            <w:r w:rsidRPr="00653481">
              <w:t>Author</w:t>
            </w:r>
          </w:p>
        </w:tc>
        <w:tc>
          <w:tcPr>
            <w:tcW w:w="7086" w:type="dxa"/>
          </w:tcPr>
          <w:p w14:paraId="69CD523B" w14:textId="77777777" w:rsidR="00E867BB" w:rsidRPr="004C2829" w:rsidRDefault="004C2829" w:rsidP="004C2829">
            <w:pPr>
              <w:pStyle w:val="PDF-TableBodyText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</w:tr>
      <w:tr w:rsidR="00E867BB" w:rsidRPr="00C44BDF" w14:paraId="235AAE85" w14:textId="77777777" w:rsidTr="000F24D8">
        <w:trPr>
          <w:jc w:val="center"/>
        </w:trPr>
        <w:tc>
          <w:tcPr>
            <w:tcW w:w="2553" w:type="dxa"/>
          </w:tcPr>
          <w:p w14:paraId="027F0144" w14:textId="77777777" w:rsidR="00E867BB" w:rsidRPr="00653481" w:rsidRDefault="00E867BB" w:rsidP="000F24D8">
            <w:pPr>
              <w:pStyle w:val="PDF-TableBodyTextBold"/>
            </w:pPr>
            <w:r w:rsidRPr="00653481">
              <w:t>Issue Date</w:t>
            </w:r>
          </w:p>
        </w:tc>
        <w:tc>
          <w:tcPr>
            <w:tcW w:w="70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829" w:rsidRPr="004C2829" w14:paraId="50E23130" w14:textId="77777777" w:rsidTr="004C2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04274" w14:textId="77777777" w:rsidR="004C2829" w:rsidRPr="004C2829" w:rsidRDefault="004C2829" w:rsidP="004C28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085CF23" w14:textId="77777777" w:rsidR="004C2829" w:rsidRPr="004C2829" w:rsidRDefault="004C2829" w:rsidP="004C282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4C2829" w:rsidRPr="004C2829" w14:paraId="520250F5" w14:textId="77777777" w:rsidTr="004C2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83D3D" w14:textId="77777777" w:rsidR="004C2829" w:rsidRPr="004C2829" w:rsidRDefault="004C2829" w:rsidP="004C28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4C282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18/10/2025</w:t>
                  </w:r>
                </w:p>
              </w:tc>
            </w:tr>
          </w:tbl>
          <w:p w14:paraId="3DE8B453" w14:textId="77777777" w:rsidR="00E867BB" w:rsidRPr="00C44BDF" w:rsidRDefault="00E867BB" w:rsidP="000F24D8">
            <w:pPr>
              <w:pStyle w:val="PDF-TableBodyText"/>
            </w:pPr>
          </w:p>
        </w:tc>
      </w:tr>
    </w:tbl>
    <w:p w14:paraId="68E5DA0A" w14:textId="77777777" w:rsidR="00E867BB" w:rsidRDefault="00E867BB" w:rsidP="00E867BB">
      <w:pPr>
        <w:pStyle w:val="PDF-NormalBold"/>
        <w:rPr>
          <w:rtl/>
        </w:rPr>
      </w:pPr>
    </w:p>
    <w:tbl>
      <w:tblPr>
        <w:tblW w:w="9639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A0" w:firstRow="1" w:lastRow="0" w:firstColumn="1" w:lastColumn="0" w:noHBand="0" w:noVBand="1"/>
      </w:tblPr>
      <w:tblGrid>
        <w:gridCol w:w="2553"/>
        <w:gridCol w:w="7086"/>
      </w:tblGrid>
      <w:tr w:rsidR="000D1F61" w:rsidRPr="0072749D" w14:paraId="465142FB" w14:textId="77777777" w:rsidTr="00D913EF">
        <w:trPr>
          <w:jc w:val="center"/>
        </w:trPr>
        <w:tc>
          <w:tcPr>
            <w:tcW w:w="9639" w:type="dxa"/>
            <w:gridSpan w:val="2"/>
            <w:shd w:val="clear" w:color="auto" w:fill="D9D9D9"/>
          </w:tcPr>
          <w:p w14:paraId="54EA948A" w14:textId="77777777" w:rsidR="000D1F61" w:rsidRPr="0072749D" w:rsidRDefault="000D1F61" w:rsidP="00D913EF">
            <w:pPr>
              <w:pStyle w:val="PDF-FrontCoverTableTitle"/>
            </w:pPr>
            <w:r w:rsidRPr="0072749D">
              <w:t>Document Information</w:t>
            </w:r>
          </w:p>
        </w:tc>
      </w:tr>
      <w:tr w:rsidR="000D1F61" w:rsidRPr="00C44BDF" w14:paraId="55DDA660" w14:textId="77777777" w:rsidTr="00D913EF">
        <w:trPr>
          <w:jc w:val="center"/>
        </w:trPr>
        <w:tc>
          <w:tcPr>
            <w:tcW w:w="2553" w:type="dxa"/>
          </w:tcPr>
          <w:p w14:paraId="368370A6" w14:textId="77777777" w:rsidR="000D1F61" w:rsidRPr="00653481" w:rsidRDefault="000D1F61" w:rsidP="00D913EF">
            <w:pPr>
              <w:pStyle w:val="PDF-TableBodyTextBold"/>
            </w:pPr>
            <w:r>
              <w:t>Project Name</w:t>
            </w:r>
          </w:p>
        </w:tc>
        <w:tc>
          <w:tcPr>
            <w:tcW w:w="70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829" w:rsidRPr="004C2829" w14:paraId="7793A721" w14:textId="77777777" w:rsidTr="004C2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5657F" w14:textId="77777777" w:rsidR="004C2829" w:rsidRPr="004C2829" w:rsidRDefault="004C2829" w:rsidP="004C28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67F8FB3" w14:textId="77777777" w:rsidR="004C2829" w:rsidRPr="004C2829" w:rsidRDefault="004C2829" w:rsidP="004C282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7"/>
            </w:tblGrid>
            <w:tr w:rsidR="004C2829" w:rsidRPr="004C2829" w14:paraId="4A2390F9" w14:textId="77777777" w:rsidTr="004C2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8C9D4" w14:textId="77777777" w:rsidR="004C2829" w:rsidRPr="004C2829" w:rsidRDefault="004C2829" w:rsidP="004C28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4C282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OpenCart Demo – Online Shopping Platform</w:t>
                  </w:r>
                </w:p>
              </w:tc>
            </w:tr>
          </w:tbl>
          <w:p w14:paraId="517D7AD2" w14:textId="77777777" w:rsidR="000D1F61" w:rsidRPr="004C2829" w:rsidRDefault="000D1F61" w:rsidP="00D913EF">
            <w:pPr>
              <w:pStyle w:val="PDF-TableBodyText"/>
              <w:rPr>
                <w:lang w:val="en-US"/>
              </w:rPr>
            </w:pPr>
          </w:p>
        </w:tc>
      </w:tr>
      <w:tr w:rsidR="000D1F61" w:rsidRPr="00C44BDF" w14:paraId="61DF9E53" w14:textId="77777777" w:rsidTr="00D913EF">
        <w:trPr>
          <w:jc w:val="center"/>
        </w:trPr>
        <w:tc>
          <w:tcPr>
            <w:tcW w:w="2553" w:type="dxa"/>
          </w:tcPr>
          <w:p w14:paraId="334493C8" w14:textId="77777777" w:rsidR="000D1F61" w:rsidRPr="00653481" w:rsidRDefault="000D1F61" w:rsidP="00D913EF">
            <w:pPr>
              <w:pStyle w:val="PDF-TableBodyTextBold"/>
            </w:pPr>
            <w:r w:rsidRPr="00653481">
              <w:t>Project Number</w:t>
            </w:r>
          </w:p>
        </w:tc>
        <w:tc>
          <w:tcPr>
            <w:tcW w:w="7086" w:type="dxa"/>
          </w:tcPr>
          <w:p w14:paraId="68E63080" w14:textId="77777777" w:rsidR="000D1F61" w:rsidRPr="004C2829" w:rsidRDefault="004C2829" w:rsidP="00D913EF">
            <w:pPr>
              <w:pStyle w:val="PDF-TableBodyText"/>
              <w:rPr>
                <w:rFonts w:asciiTheme="majorBidi" w:hAnsiTheme="majorBidi" w:cstheme="majorBidi"/>
                <w:sz w:val="22"/>
                <w:szCs w:val="22"/>
              </w:rPr>
            </w:pPr>
            <w:r w:rsidRPr="004C2829">
              <w:rPr>
                <w:rFonts w:asciiTheme="majorBidi" w:hAnsiTheme="majorBidi" w:cstheme="majorBidi"/>
                <w:sz w:val="22"/>
                <w:szCs w:val="22"/>
              </w:rPr>
              <w:t>002</w:t>
            </w:r>
          </w:p>
        </w:tc>
      </w:tr>
      <w:tr w:rsidR="000D1F61" w:rsidRPr="00C44BDF" w14:paraId="169F6088" w14:textId="77777777" w:rsidTr="00D913EF">
        <w:trPr>
          <w:jc w:val="center"/>
        </w:trPr>
        <w:tc>
          <w:tcPr>
            <w:tcW w:w="2553" w:type="dxa"/>
          </w:tcPr>
          <w:p w14:paraId="5AC9D1B5" w14:textId="77777777" w:rsidR="000D1F61" w:rsidRPr="00653481" w:rsidRDefault="000D1F61" w:rsidP="00D913EF">
            <w:pPr>
              <w:pStyle w:val="PDF-TableBodyTextBold"/>
            </w:pPr>
            <w:r w:rsidRPr="00653481">
              <w:t>Project Account Code</w:t>
            </w:r>
          </w:p>
        </w:tc>
        <w:tc>
          <w:tcPr>
            <w:tcW w:w="70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829" w:rsidRPr="004C2829" w14:paraId="2166641B" w14:textId="77777777" w:rsidTr="004C2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EFAC1" w14:textId="77777777" w:rsidR="004C2829" w:rsidRPr="004C2829" w:rsidRDefault="004C2829" w:rsidP="004C28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01B16CE" w14:textId="77777777" w:rsidR="004C2829" w:rsidRPr="004C2829" w:rsidRDefault="004C2829" w:rsidP="004C282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4C2829" w:rsidRPr="004C2829" w14:paraId="67B80720" w14:textId="77777777" w:rsidTr="004C2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6C31D" w14:textId="77777777" w:rsidR="004C2829" w:rsidRPr="004C2829" w:rsidRDefault="004C2829" w:rsidP="004C28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4C282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ECOM-DB-02</w:t>
                  </w:r>
                </w:p>
              </w:tc>
            </w:tr>
          </w:tbl>
          <w:p w14:paraId="19F63D6E" w14:textId="77777777" w:rsidR="000D1F61" w:rsidRPr="00C44BDF" w:rsidRDefault="000D1F61" w:rsidP="00D913EF">
            <w:pPr>
              <w:pStyle w:val="PDF-TableBodyText"/>
            </w:pPr>
          </w:p>
        </w:tc>
      </w:tr>
      <w:tr w:rsidR="004C2829" w:rsidRPr="00C44BDF" w14:paraId="4CE34BC3" w14:textId="77777777" w:rsidTr="00D913EF">
        <w:trPr>
          <w:jc w:val="center"/>
        </w:trPr>
        <w:tc>
          <w:tcPr>
            <w:tcW w:w="2553" w:type="dxa"/>
          </w:tcPr>
          <w:p w14:paraId="7B470464" w14:textId="77777777" w:rsidR="004C2829" w:rsidRPr="00653481" w:rsidRDefault="004C2829" w:rsidP="00D913EF">
            <w:pPr>
              <w:pStyle w:val="PDF-TableBodyTextBold"/>
            </w:pPr>
            <w:r w:rsidRPr="00653481">
              <w:t>Author</w:t>
            </w:r>
          </w:p>
        </w:tc>
        <w:tc>
          <w:tcPr>
            <w:tcW w:w="7086" w:type="dxa"/>
          </w:tcPr>
          <w:p w14:paraId="6E805900" w14:textId="77777777" w:rsidR="004C2829" w:rsidRPr="004C2829" w:rsidRDefault="004C2829" w:rsidP="00D913EF">
            <w:pPr>
              <w:pStyle w:val="PDF-TableBodyText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</w:tr>
      <w:tr w:rsidR="004C2829" w:rsidRPr="00C44BDF" w14:paraId="69C175F5" w14:textId="77777777" w:rsidTr="00D913EF">
        <w:trPr>
          <w:jc w:val="center"/>
        </w:trPr>
        <w:tc>
          <w:tcPr>
            <w:tcW w:w="2553" w:type="dxa"/>
          </w:tcPr>
          <w:p w14:paraId="46DE4DEF" w14:textId="77777777" w:rsidR="004C2829" w:rsidRPr="00653481" w:rsidRDefault="004C2829" w:rsidP="00D913EF">
            <w:pPr>
              <w:pStyle w:val="PDF-TableBodyTextBold"/>
            </w:pPr>
            <w:r w:rsidRPr="00653481">
              <w:t>Issue Date</w:t>
            </w:r>
          </w:p>
        </w:tc>
        <w:tc>
          <w:tcPr>
            <w:tcW w:w="7086" w:type="dxa"/>
          </w:tcPr>
          <w:p w14:paraId="59609859" w14:textId="77777777" w:rsidR="004C2829" w:rsidRPr="004C2829" w:rsidRDefault="004C2829" w:rsidP="004C28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 w:bidi="ar-EG"/>
              </w:rPr>
            </w:pPr>
            <w:r w:rsidRPr="004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18/10/2025</w:t>
            </w:r>
          </w:p>
        </w:tc>
      </w:tr>
    </w:tbl>
    <w:p w14:paraId="3DD719DC" w14:textId="77777777" w:rsidR="000D1F61" w:rsidRDefault="000D1F61" w:rsidP="00E867BB">
      <w:pPr>
        <w:pStyle w:val="PDF-NormalBold"/>
      </w:pPr>
    </w:p>
    <w:tbl>
      <w:tblPr>
        <w:tblW w:w="9637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20" w:firstRow="1" w:lastRow="0" w:firstColumn="0" w:lastColumn="0" w:noHBand="0" w:noVBand="1"/>
      </w:tblPr>
      <w:tblGrid>
        <w:gridCol w:w="1177"/>
        <w:gridCol w:w="1524"/>
        <w:gridCol w:w="4032"/>
        <w:gridCol w:w="2904"/>
      </w:tblGrid>
      <w:tr w:rsidR="00E867BB" w:rsidRPr="00C44BDF" w14:paraId="4B7449C5" w14:textId="77777777" w:rsidTr="000F24D8">
        <w:trPr>
          <w:jc w:val="center"/>
        </w:trPr>
        <w:tc>
          <w:tcPr>
            <w:tcW w:w="9637" w:type="dxa"/>
            <w:gridSpan w:val="4"/>
            <w:shd w:val="clear" w:color="auto" w:fill="D9D9D9"/>
            <w:vAlign w:val="center"/>
          </w:tcPr>
          <w:p w14:paraId="0007EF4F" w14:textId="77777777" w:rsidR="00E867BB" w:rsidRPr="0072749D" w:rsidRDefault="00E867BB" w:rsidP="000F24D8">
            <w:pPr>
              <w:pStyle w:val="PDF-FrontCoverTableTitle"/>
            </w:pPr>
            <w:bookmarkStart w:id="4" w:name="_Toc356553180"/>
            <w:bookmarkStart w:id="5" w:name="_Toc368291191"/>
            <w:bookmarkStart w:id="6" w:name="_Toc368319052"/>
            <w:bookmarkStart w:id="7" w:name="_Toc368319076"/>
            <w:bookmarkStart w:id="8" w:name="_Toc368470506"/>
            <w:r w:rsidRPr="0072749D">
              <w:t>Document History</w:t>
            </w:r>
            <w:bookmarkEnd w:id="4"/>
            <w:bookmarkEnd w:id="5"/>
            <w:bookmarkEnd w:id="6"/>
            <w:bookmarkEnd w:id="7"/>
            <w:bookmarkEnd w:id="8"/>
          </w:p>
        </w:tc>
      </w:tr>
      <w:tr w:rsidR="00E867BB" w:rsidRPr="00653481" w14:paraId="06E497CE" w14:textId="77777777" w:rsidTr="000F24D8">
        <w:trPr>
          <w:jc w:val="center"/>
        </w:trPr>
        <w:tc>
          <w:tcPr>
            <w:tcW w:w="1177" w:type="dxa"/>
          </w:tcPr>
          <w:p w14:paraId="473EDA84" w14:textId="77777777" w:rsidR="00E867BB" w:rsidRPr="00653481" w:rsidRDefault="00E867BB" w:rsidP="000F24D8">
            <w:pPr>
              <w:pStyle w:val="PDF-TableHeadersBlack"/>
            </w:pPr>
            <w:r w:rsidRPr="00653481">
              <w:t>Version</w:t>
            </w:r>
          </w:p>
        </w:tc>
        <w:tc>
          <w:tcPr>
            <w:tcW w:w="1524" w:type="dxa"/>
          </w:tcPr>
          <w:p w14:paraId="5151DA29" w14:textId="77777777" w:rsidR="00E867BB" w:rsidRPr="00653481" w:rsidRDefault="00E867BB" w:rsidP="000F24D8">
            <w:pPr>
              <w:pStyle w:val="PDF-TableHeadersBlack"/>
            </w:pPr>
            <w:r w:rsidRPr="00653481">
              <w:t>Date</w:t>
            </w:r>
          </w:p>
        </w:tc>
        <w:tc>
          <w:tcPr>
            <w:tcW w:w="4032" w:type="dxa"/>
          </w:tcPr>
          <w:p w14:paraId="4C2B396D" w14:textId="77777777" w:rsidR="00E867BB" w:rsidRPr="00653481" w:rsidRDefault="00E867BB" w:rsidP="000F24D8">
            <w:pPr>
              <w:pStyle w:val="PDF-TableHeadersBlack"/>
            </w:pPr>
            <w:r w:rsidRPr="00653481">
              <w:t>Summary of change</w:t>
            </w:r>
          </w:p>
        </w:tc>
        <w:tc>
          <w:tcPr>
            <w:tcW w:w="2904" w:type="dxa"/>
          </w:tcPr>
          <w:p w14:paraId="3146DEF8" w14:textId="77777777" w:rsidR="00E867BB" w:rsidRPr="00653481" w:rsidRDefault="00E867BB" w:rsidP="000F24D8">
            <w:pPr>
              <w:pStyle w:val="PDF-TableHeadersBlack"/>
            </w:pPr>
            <w:r>
              <w:t>Author</w:t>
            </w:r>
          </w:p>
        </w:tc>
      </w:tr>
      <w:tr w:rsidR="000339B3" w:rsidRPr="00C44BDF" w14:paraId="6A9F8BE8" w14:textId="77777777" w:rsidTr="000F24D8">
        <w:trPr>
          <w:jc w:val="center"/>
        </w:trPr>
        <w:tc>
          <w:tcPr>
            <w:tcW w:w="1177" w:type="dxa"/>
          </w:tcPr>
          <w:p w14:paraId="280CC9D8" w14:textId="77777777" w:rsidR="000339B3" w:rsidRDefault="000339B3" w:rsidP="000339B3">
            <w:pPr>
              <w:pStyle w:val="PDF-TableBodyText"/>
            </w:pPr>
            <w:r>
              <w:t>1.0</w:t>
            </w:r>
          </w:p>
          <w:p w14:paraId="0AA066CC" w14:textId="21EBBF3E" w:rsidR="000339B3" w:rsidRPr="00C44BDF" w:rsidRDefault="000339B3" w:rsidP="000339B3">
            <w:pPr>
              <w:pStyle w:val="PDF-TableBodyText"/>
              <w:ind w:left="0"/>
            </w:pPr>
          </w:p>
        </w:tc>
        <w:tc>
          <w:tcPr>
            <w:tcW w:w="1524" w:type="dxa"/>
          </w:tcPr>
          <w:p w14:paraId="469452FC" w14:textId="77777777" w:rsidR="000339B3" w:rsidRPr="004C2829" w:rsidRDefault="000339B3" w:rsidP="00033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 w:bidi="ar-EG"/>
              </w:rPr>
            </w:pPr>
            <w:r w:rsidRPr="004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18/10/2025</w:t>
            </w:r>
          </w:p>
        </w:tc>
        <w:tc>
          <w:tcPr>
            <w:tcW w:w="4032" w:type="dxa"/>
          </w:tcPr>
          <w:p w14:paraId="43407433" w14:textId="77777777" w:rsidR="000339B3" w:rsidRPr="004C2829" w:rsidRDefault="000339B3" w:rsidP="000339B3">
            <w:pPr>
              <w:pStyle w:val="PDF-TableBodyText"/>
              <w:rPr>
                <w:rFonts w:asciiTheme="majorBidi" w:hAnsiTheme="majorBidi" w:cstheme="majorBidi"/>
              </w:rPr>
            </w:pPr>
            <w:r w:rsidRPr="004C2829">
              <w:rPr>
                <w:rFonts w:asciiTheme="majorBidi" w:hAnsiTheme="majorBidi" w:cstheme="majorBidi"/>
              </w:rPr>
              <w:t>Initial Test Plan creation for Automation Exercise &amp; OpenCart</w:t>
            </w:r>
            <w:r w:rsidRPr="004C2829">
              <w:rPr>
                <w:rFonts w:asciiTheme="majorBidi" w:hAnsiTheme="majorBidi" w:cstheme="majorBidi"/>
                <w:rtl/>
              </w:rPr>
              <w:t>.</w:t>
            </w:r>
          </w:p>
        </w:tc>
        <w:tc>
          <w:tcPr>
            <w:tcW w:w="2904" w:type="dxa"/>
          </w:tcPr>
          <w:p w14:paraId="1AB69C86" w14:textId="04E14BB5" w:rsidR="000339B3" w:rsidRPr="004C2829" w:rsidRDefault="000339B3" w:rsidP="000339B3">
            <w:pPr>
              <w:pStyle w:val="PDF-TableBodyText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</w:tr>
      <w:tr w:rsidR="000339B3" w:rsidRPr="00C44BDF" w14:paraId="5F535D43" w14:textId="77777777" w:rsidTr="000F24D8">
        <w:trPr>
          <w:jc w:val="center"/>
        </w:trPr>
        <w:tc>
          <w:tcPr>
            <w:tcW w:w="1177" w:type="dxa"/>
          </w:tcPr>
          <w:p w14:paraId="5E178CE6" w14:textId="64DC4C34" w:rsidR="000339B3" w:rsidRDefault="000339B3" w:rsidP="000339B3">
            <w:pPr>
              <w:pStyle w:val="PDF-TableBodyText"/>
            </w:pPr>
            <w:r>
              <w:t>2.0</w:t>
            </w:r>
          </w:p>
        </w:tc>
        <w:tc>
          <w:tcPr>
            <w:tcW w:w="1524" w:type="dxa"/>
          </w:tcPr>
          <w:p w14:paraId="48852FDE" w14:textId="4B084DFC" w:rsidR="000339B3" w:rsidRPr="004C2829" w:rsidRDefault="000339B3" w:rsidP="00033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30/10/2025</w:t>
            </w:r>
          </w:p>
        </w:tc>
        <w:tc>
          <w:tcPr>
            <w:tcW w:w="4032" w:type="dxa"/>
          </w:tcPr>
          <w:p w14:paraId="388A2919" w14:textId="31CB4625" w:rsidR="000339B3" w:rsidRPr="004C2829" w:rsidRDefault="000339B3" w:rsidP="000339B3">
            <w:pPr>
              <w:pStyle w:val="PDF-TableBodyTex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Main </w:t>
            </w:r>
            <w:r w:rsidRPr="004C2829">
              <w:rPr>
                <w:rFonts w:asciiTheme="majorBidi" w:hAnsiTheme="majorBidi" w:cstheme="majorBidi"/>
              </w:rPr>
              <w:t>Test Plan creation for Automation Exercise &amp; OpenCart</w:t>
            </w:r>
            <w:r w:rsidRPr="004C2829">
              <w:rPr>
                <w:rFonts w:asciiTheme="majorBidi" w:hAnsiTheme="majorBidi" w:cstheme="majorBidi"/>
                <w:rtl/>
              </w:rPr>
              <w:t>.</w:t>
            </w:r>
          </w:p>
        </w:tc>
        <w:tc>
          <w:tcPr>
            <w:tcW w:w="2904" w:type="dxa"/>
          </w:tcPr>
          <w:p w14:paraId="27576891" w14:textId="02BA10B3" w:rsidR="000339B3" w:rsidRPr="004C2829" w:rsidRDefault="000339B3" w:rsidP="000339B3">
            <w:pPr>
              <w:pStyle w:val="PDF-TableBodyText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</w:tr>
    </w:tbl>
    <w:p w14:paraId="05C72B36" w14:textId="77777777" w:rsidR="00E867BB" w:rsidRDefault="00E867BB" w:rsidP="00E867BB">
      <w:pPr>
        <w:pStyle w:val="PDF-NormalBold"/>
      </w:pPr>
    </w:p>
    <w:tbl>
      <w:tblPr>
        <w:tblW w:w="9637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20" w:firstRow="1" w:lastRow="0" w:firstColumn="0" w:lastColumn="0" w:noHBand="0" w:noVBand="1"/>
      </w:tblPr>
      <w:tblGrid>
        <w:gridCol w:w="1560"/>
        <w:gridCol w:w="1275"/>
        <w:gridCol w:w="3402"/>
        <w:gridCol w:w="3400"/>
      </w:tblGrid>
      <w:tr w:rsidR="00E867BB" w:rsidRPr="00E83B3A" w14:paraId="308110A9" w14:textId="77777777" w:rsidTr="000F24D8">
        <w:trPr>
          <w:jc w:val="center"/>
        </w:trPr>
        <w:tc>
          <w:tcPr>
            <w:tcW w:w="9637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/>
            <w:vAlign w:val="center"/>
            <w:hideMark/>
          </w:tcPr>
          <w:p w14:paraId="44D1679F" w14:textId="77777777" w:rsidR="00E867BB" w:rsidRPr="00E83B3A" w:rsidRDefault="00E867BB" w:rsidP="000F24D8">
            <w:pPr>
              <w:pStyle w:val="PDF-FrontCoverTableTitle"/>
            </w:pPr>
            <w:r>
              <w:t>Approvals</w:t>
            </w:r>
          </w:p>
        </w:tc>
      </w:tr>
      <w:tr w:rsidR="00E867BB" w:rsidRPr="00E83B3A" w14:paraId="6B4ADF3B" w14:textId="77777777" w:rsidTr="000F24D8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hideMark/>
          </w:tcPr>
          <w:p w14:paraId="6268EB53" w14:textId="77777777" w:rsidR="00E867BB" w:rsidRPr="00E83B3A" w:rsidRDefault="00E867BB" w:rsidP="000F24D8">
            <w:pPr>
              <w:pStyle w:val="PDF-TableHeadersBlack"/>
            </w:pPr>
            <w:r>
              <w:t>Name</w:t>
            </w:r>
          </w:p>
        </w:tc>
        <w:tc>
          <w:tcPr>
            <w:tcW w:w="12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hideMark/>
          </w:tcPr>
          <w:p w14:paraId="6E18B760" w14:textId="77777777" w:rsidR="00E867BB" w:rsidRPr="00E83B3A" w:rsidRDefault="00E867BB" w:rsidP="000F24D8">
            <w:pPr>
              <w:pStyle w:val="PDF-TableHeadersBlack"/>
            </w:pPr>
            <w:r>
              <w:t>Title</w:t>
            </w:r>
          </w:p>
        </w:tc>
        <w:tc>
          <w:tcPr>
            <w:tcW w:w="34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hideMark/>
          </w:tcPr>
          <w:p w14:paraId="453FD11D" w14:textId="77777777" w:rsidR="00E867BB" w:rsidRPr="00E83B3A" w:rsidRDefault="00E867BB" w:rsidP="000F24D8">
            <w:pPr>
              <w:pStyle w:val="PDF-TableHeadersBlack"/>
            </w:pPr>
            <w:r>
              <w:t>Signature</w:t>
            </w:r>
          </w:p>
        </w:tc>
        <w:tc>
          <w:tcPr>
            <w:tcW w:w="34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hideMark/>
          </w:tcPr>
          <w:p w14:paraId="3C462D76" w14:textId="77777777" w:rsidR="00E867BB" w:rsidRPr="00E83B3A" w:rsidRDefault="00E867BB" w:rsidP="000F24D8">
            <w:pPr>
              <w:pStyle w:val="PDF-TableHeadersBlack"/>
            </w:pPr>
            <w:r>
              <w:t>Escalation</w:t>
            </w:r>
          </w:p>
        </w:tc>
      </w:tr>
      <w:tr w:rsidR="00E867BB" w:rsidRPr="00E83B3A" w14:paraId="3B9385DD" w14:textId="77777777" w:rsidTr="000F24D8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62D2B2" w14:textId="77777777" w:rsidR="00E867BB" w:rsidRPr="00E83B3A" w:rsidRDefault="00E867BB" w:rsidP="000F24D8">
            <w:pPr>
              <w:pStyle w:val="PDF-TableBodyText"/>
              <w:ind w:left="720" w:hanging="550"/>
            </w:pPr>
          </w:p>
        </w:tc>
        <w:tc>
          <w:tcPr>
            <w:tcW w:w="12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439BEAC" w14:textId="77777777" w:rsidR="00E867BB" w:rsidRPr="00E83B3A" w:rsidRDefault="00E867BB" w:rsidP="000F24D8">
            <w:pPr>
              <w:pStyle w:val="PDF-TableBodyText"/>
              <w:ind w:left="720" w:hanging="550"/>
            </w:pPr>
          </w:p>
        </w:tc>
        <w:tc>
          <w:tcPr>
            <w:tcW w:w="34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6549552" w14:textId="77777777" w:rsidR="00E867BB" w:rsidRPr="00E83B3A" w:rsidRDefault="00E867BB" w:rsidP="000F24D8">
            <w:pPr>
              <w:pStyle w:val="PDF-TableBodyText"/>
              <w:ind w:left="720" w:hanging="550"/>
            </w:pPr>
          </w:p>
        </w:tc>
        <w:tc>
          <w:tcPr>
            <w:tcW w:w="34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5F10D2E" w14:textId="77777777" w:rsidR="00E867BB" w:rsidRPr="00E83B3A" w:rsidRDefault="00E867BB" w:rsidP="000F24D8">
            <w:pPr>
              <w:pStyle w:val="PDF-TableBodyText"/>
              <w:ind w:left="720" w:hanging="550"/>
            </w:pPr>
          </w:p>
        </w:tc>
      </w:tr>
    </w:tbl>
    <w:p w14:paraId="25833558" w14:textId="77777777" w:rsidR="00E867BB" w:rsidRDefault="00E867BB" w:rsidP="00E867BB">
      <w:pPr>
        <w:pStyle w:val="PDF-NormalBold"/>
      </w:pPr>
    </w:p>
    <w:tbl>
      <w:tblPr>
        <w:tblW w:w="9637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420" w:firstRow="1" w:lastRow="0" w:firstColumn="0" w:lastColumn="0" w:noHBand="0" w:noVBand="1"/>
      </w:tblPr>
      <w:tblGrid>
        <w:gridCol w:w="1556"/>
        <w:gridCol w:w="1310"/>
        <w:gridCol w:w="3389"/>
        <w:gridCol w:w="3382"/>
      </w:tblGrid>
      <w:tr w:rsidR="00E867BB" w:rsidRPr="00C44BDF" w14:paraId="2D2863DD" w14:textId="77777777" w:rsidTr="000F24D8">
        <w:trPr>
          <w:jc w:val="center"/>
        </w:trPr>
        <w:tc>
          <w:tcPr>
            <w:tcW w:w="9637" w:type="dxa"/>
            <w:gridSpan w:val="4"/>
            <w:shd w:val="clear" w:color="auto" w:fill="D9D9D9"/>
            <w:vAlign w:val="center"/>
          </w:tcPr>
          <w:p w14:paraId="35A24471" w14:textId="77777777" w:rsidR="00E867BB" w:rsidRPr="00964196" w:rsidRDefault="00E867BB" w:rsidP="000F24D8">
            <w:pPr>
              <w:pStyle w:val="PDF-FrontCoverTableTitle"/>
              <w:ind w:left="720" w:hanging="550"/>
            </w:pPr>
            <w:r>
              <w:t>DOCUMENT CIRCULATION</w:t>
            </w:r>
          </w:p>
        </w:tc>
      </w:tr>
      <w:tr w:rsidR="00E867BB" w:rsidRPr="00896A89" w14:paraId="3AD6656A" w14:textId="77777777" w:rsidTr="004C2829">
        <w:trPr>
          <w:jc w:val="center"/>
        </w:trPr>
        <w:tc>
          <w:tcPr>
            <w:tcW w:w="1556" w:type="dxa"/>
            <w:vAlign w:val="center"/>
          </w:tcPr>
          <w:p w14:paraId="018BF3B3" w14:textId="77777777" w:rsidR="00E867BB" w:rsidRPr="00CB3A53" w:rsidRDefault="00E867BB" w:rsidP="000F24D8">
            <w:pPr>
              <w:pStyle w:val="PDF-TableHeadersBlack"/>
            </w:pPr>
            <w:r w:rsidRPr="00CB3A53">
              <w:t>Version</w:t>
            </w:r>
          </w:p>
        </w:tc>
        <w:tc>
          <w:tcPr>
            <w:tcW w:w="1310" w:type="dxa"/>
            <w:vAlign w:val="center"/>
          </w:tcPr>
          <w:p w14:paraId="7110C868" w14:textId="77777777" w:rsidR="00E867BB" w:rsidRPr="00CB3A53" w:rsidRDefault="00E867BB" w:rsidP="000F24D8">
            <w:pPr>
              <w:pStyle w:val="PDF-TableHeadersBlack"/>
            </w:pPr>
            <w:r w:rsidRPr="00CB3A53">
              <w:t>Date</w:t>
            </w:r>
          </w:p>
        </w:tc>
        <w:tc>
          <w:tcPr>
            <w:tcW w:w="3389" w:type="dxa"/>
            <w:vAlign w:val="center"/>
          </w:tcPr>
          <w:p w14:paraId="2BE52855" w14:textId="77777777" w:rsidR="00E867BB" w:rsidRPr="00CB3A53" w:rsidRDefault="00E867BB" w:rsidP="000F24D8">
            <w:pPr>
              <w:pStyle w:val="PDF-TableHeadersBlack"/>
            </w:pPr>
            <w:r>
              <w:t>Person/Group</w:t>
            </w:r>
          </w:p>
        </w:tc>
        <w:tc>
          <w:tcPr>
            <w:tcW w:w="3382" w:type="dxa"/>
            <w:vAlign w:val="center"/>
          </w:tcPr>
          <w:p w14:paraId="11490F23" w14:textId="77777777" w:rsidR="00E867BB" w:rsidRPr="00CB3A53" w:rsidRDefault="00E867BB" w:rsidP="000F24D8">
            <w:pPr>
              <w:pStyle w:val="PDF-TableHeadersBlack"/>
            </w:pPr>
            <w:r w:rsidRPr="00CB3A53">
              <w:t>Author</w:t>
            </w:r>
          </w:p>
        </w:tc>
      </w:tr>
      <w:tr w:rsidR="004C2829" w:rsidRPr="00C44BDF" w14:paraId="59A86816" w14:textId="77777777" w:rsidTr="004C2829">
        <w:trPr>
          <w:jc w:val="center"/>
        </w:trPr>
        <w:tc>
          <w:tcPr>
            <w:tcW w:w="1556" w:type="dxa"/>
          </w:tcPr>
          <w:p w14:paraId="4DFD7A16" w14:textId="77777777" w:rsidR="004C2829" w:rsidRPr="004C2829" w:rsidRDefault="004C2829" w:rsidP="000F24D8">
            <w:pPr>
              <w:pStyle w:val="PDF-TableBodyText"/>
              <w:ind w:left="720" w:hanging="550"/>
              <w:rPr>
                <w:lang w:val="en-US" w:bidi="ar-JO"/>
              </w:rPr>
            </w:pPr>
            <w:r>
              <w:rPr>
                <w:lang w:val="en-US" w:bidi="ar-JO"/>
              </w:rPr>
              <w:lastRenderedPageBreak/>
              <w:t>1.0</w:t>
            </w:r>
          </w:p>
        </w:tc>
        <w:tc>
          <w:tcPr>
            <w:tcW w:w="1310" w:type="dxa"/>
          </w:tcPr>
          <w:p w14:paraId="10416B06" w14:textId="77777777" w:rsidR="004C2829" w:rsidRPr="004C2829" w:rsidRDefault="004C2829" w:rsidP="00D9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 w:bidi="ar-EG"/>
              </w:rPr>
            </w:pPr>
            <w:r w:rsidRPr="004C28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18/10/2025</w:t>
            </w:r>
          </w:p>
        </w:tc>
        <w:tc>
          <w:tcPr>
            <w:tcW w:w="3389" w:type="dxa"/>
          </w:tcPr>
          <w:p w14:paraId="38B36E2B" w14:textId="77777777" w:rsidR="004C2829" w:rsidRPr="004C2829" w:rsidRDefault="004C2829" w:rsidP="002D30E4">
            <w:pPr>
              <w:pStyle w:val="PDF-TableBodyText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  <w:tc>
          <w:tcPr>
            <w:tcW w:w="3382" w:type="dxa"/>
          </w:tcPr>
          <w:p w14:paraId="569628CF" w14:textId="77777777" w:rsidR="004C2829" w:rsidRPr="004C2829" w:rsidRDefault="004C2829" w:rsidP="002D30E4">
            <w:pPr>
              <w:pStyle w:val="PDF-TableBodyText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</w:tr>
      <w:tr w:rsidR="000339B3" w:rsidRPr="00C44BDF" w14:paraId="5CCB68B8" w14:textId="77777777" w:rsidTr="004C2829">
        <w:trPr>
          <w:jc w:val="center"/>
        </w:trPr>
        <w:tc>
          <w:tcPr>
            <w:tcW w:w="1556" w:type="dxa"/>
          </w:tcPr>
          <w:p w14:paraId="610F9C5B" w14:textId="74E46FCE" w:rsidR="000339B3" w:rsidRDefault="000339B3" w:rsidP="000339B3">
            <w:pPr>
              <w:pStyle w:val="PDF-TableBodyText"/>
              <w:ind w:left="720" w:hanging="550"/>
              <w:rPr>
                <w:lang w:val="en-US" w:bidi="ar-JO"/>
              </w:rPr>
            </w:pPr>
            <w:r>
              <w:rPr>
                <w:lang w:val="en-US" w:bidi="ar-JO"/>
              </w:rPr>
              <w:t>2.0</w:t>
            </w:r>
          </w:p>
        </w:tc>
        <w:tc>
          <w:tcPr>
            <w:tcW w:w="1310" w:type="dxa"/>
          </w:tcPr>
          <w:p w14:paraId="2EEE2F0B" w14:textId="57838896" w:rsidR="000339B3" w:rsidRPr="004C2829" w:rsidRDefault="000339B3" w:rsidP="00033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30/10/2025</w:t>
            </w:r>
          </w:p>
        </w:tc>
        <w:tc>
          <w:tcPr>
            <w:tcW w:w="3389" w:type="dxa"/>
          </w:tcPr>
          <w:p w14:paraId="028F86A0" w14:textId="369159C0" w:rsidR="000339B3" w:rsidRPr="004C2829" w:rsidRDefault="000339B3" w:rsidP="000339B3">
            <w:pPr>
              <w:pStyle w:val="PDF-TableBodyText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  <w:tc>
          <w:tcPr>
            <w:tcW w:w="3382" w:type="dxa"/>
          </w:tcPr>
          <w:p w14:paraId="572C627E" w14:textId="1FA6A8CA" w:rsidR="000339B3" w:rsidRPr="004C2829" w:rsidRDefault="000339B3" w:rsidP="000339B3">
            <w:pPr>
              <w:pStyle w:val="PDF-TableBodyText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C2829">
              <w:rPr>
                <w:rFonts w:asciiTheme="majorBidi" w:hAnsiTheme="majorBidi" w:cstheme="majorBidi"/>
                <w:sz w:val="24"/>
                <w:szCs w:val="24"/>
              </w:rPr>
              <w:t>Team Two</w:t>
            </w:r>
          </w:p>
        </w:tc>
      </w:tr>
    </w:tbl>
    <w:p w14:paraId="2CADFA7F" w14:textId="77777777" w:rsidR="00E867BB" w:rsidRDefault="00E867BB" w:rsidP="00E867BB">
      <w:pPr>
        <w:pStyle w:val="PDF-NormalBold"/>
      </w:pPr>
    </w:p>
    <w:sdt>
      <w:sdtPr>
        <w:rPr>
          <w:b w:val="0"/>
          <w:bCs/>
          <w:color w:val="auto"/>
          <w:sz w:val="22"/>
        </w:rPr>
        <w:id w:val="-2024627375"/>
        <w:docPartObj>
          <w:docPartGallery w:val="Table of Contents"/>
          <w:docPartUnique/>
        </w:docPartObj>
      </w:sdtPr>
      <w:sdtEndPr>
        <w:rPr>
          <w:b/>
          <w:bCs w:val="0"/>
          <w:noProof/>
          <w:color w:val="1F497D" w:themeColor="text2"/>
          <w:sz w:val="28"/>
        </w:rPr>
      </w:sdtEndPr>
      <w:sdtContent>
        <w:p w14:paraId="296FA032" w14:textId="77777777" w:rsidR="002D30E4" w:rsidRPr="002D30E4" w:rsidRDefault="002D30E4" w:rsidP="002D30E4">
          <w:pPr>
            <w:pStyle w:val="PDF-HeadingForTOC"/>
            <w:numPr>
              <w:ilvl w:val="2"/>
              <w:numId w:val="1"/>
            </w:numPr>
            <w:rPr>
              <w:bCs/>
              <w:lang w:val="en-US"/>
            </w:rPr>
          </w:pPr>
          <w:r w:rsidRPr="002D30E4">
            <w:rPr>
              <w:bCs/>
              <w:lang w:val="en-US"/>
            </w:rPr>
            <w:t>CONTENTS</w:t>
          </w:r>
        </w:p>
        <w:p w14:paraId="3A6171A3" w14:textId="77777777" w:rsidR="002D30E4" w:rsidRPr="002D30E4" w:rsidRDefault="002D30E4" w:rsidP="002D30E4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HOW TO USE THIS DOCUMENT</w:t>
          </w:r>
          <w:r w:rsidRPr="002D30E4">
            <w:rPr>
              <w:lang w:val="en-US"/>
            </w:rPr>
            <w:t xml:space="preserve"> ..................................................... 3</w:t>
          </w:r>
        </w:p>
        <w:p w14:paraId="47513B07" w14:textId="77777777" w:rsidR="002D30E4" w:rsidRPr="002D30E4" w:rsidRDefault="002D30E4" w:rsidP="002D30E4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INTRODUCTION</w:t>
          </w:r>
          <w:r w:rsidRPr="002D30E4">
            <w:rPr>
              <w:lang w:val="en-US"/>
            </w:rPr>
            <w:t xml:space="preserve"> ............................................................................. 3</w:t>
          </w:r>
        </w:p>
        <w:p w14:paraId="125259F5" w14:textId="77777777" w:rsidR="002D30E4" w:rsidRPr="002D30E4" w:rsidRDefault="002D30E4" w:rsidP="007A6009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OBJECTIVES</w:t>
          </w:r>
          <w:r w:rsidRPr="002D30E4">
            <w:rPr>
              <w:lang w:val="en-US"/>
            </w:rPr>
            <w:t xml:space="preserve"> ......................................................................</w:t>
          </w:r>
          <w:r w:rsidR="007A6009">
            <w:rPr>
              <w:lang w:val="en-US"/>
            </w:rPr>
            <w:t>.............3</w:t>
          </w:r>
        </w:p>
        <w:p w14:paraId="7C51BA62" w14:textId="77777777" w:rsidR="002D30E4" w:rsidRPr="002D30E4" w:rsidRDefault="002D30E4" w:rsidP="002D30E4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SCOPE</w:t>
          </w:r>
          <w:r w:rsidRPr="002D30E4">
            <w:rPr>
              <w:lang w:val="en-US"/>
            </w:rPr>
            <w:t xml:space="preserve"> ............................................................................................. 4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4.1 Test Items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4.2 Features to be Tested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4.3 Features not to be Tested</w:t>
          </w:r>
        </w:p>
        <w:p w14:paraId="66682C26" w14:textId="77777777" w:rsidR="002D30E4" w:rsidRPr="002D30E4" w:rsidRDefault="002D30E4" w:rsidP="007A6009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APPROACH</w:t>
          </w:r>
          <w:r w:rsidRPr="002D30E4">
            <w:rPr>
              <w:lang w:val="en-US"/>
            </w:rPr>
            <w:t xml:space="preserve"> .................................................................................. </w:t>
          </w:r>
          <w:r w:rsidR="007A6009">
            <w:rPr>
              <w:lang w:val="en-US"/>
            </w:rPr>
            <w:t>4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5.1 Test Scripts / Documentation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5.2 Schedule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5.3 Deliverables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5.4 Defects &amp; Metrics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5.4.1 Defects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5.4.2 Test Metrics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5.5 Test Suspension and Entry / Exit Criteria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5.5.1 Suspension Criteria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5.5.2 Entry / Exit Criteria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5.5.3 Exit from UAT into Live Criteria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5.6 Resources &amp; Responsibilities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5.6.1 Roles and Responsibilities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5.6.2 Resources and Environments</w:t>
          </w:r>
          <w:r w:rsidRPr="002D30E4">
            <w:rPr>
              <w:lang w:val="en-US"/>
            </w:rPr>
            <w:br/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 </w:t>
          </w:r>
          <w:r w:rsidRPr="002D30E4">
            <w:rPr>
              <w:lang w:val="en-US"/>
            </w:rPr>
            <w:t>5.6.3 Test Datasets</w:t>
          </w:r>
        </w:p>
        <w:p w14:paraId="45729308" w14:textId="77777777" w:rsidR="002D30E4" w:rsidRPr="002D30E4" w:rsidRDefault="002D30E4" w:rsidP="007A6009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RISKS &amp; CONTINGENCIES</w:t>
          </w:r>
          <w:r w:rsidRPr="002D30E4">
            <w:rPr>
              <w:lang w:val="en-US"/>
            </w:rPr>
            <w:t xml:space="preserve"> .................................................. </w:t>
          </w:r>
          <w:r w:rsidR="007A6009">
            <w:rPr>
              <w:lang w:val="en-US"/>
            </w:rPr>
            <w:t>9</w:t>
          </w:r>
        </w:p>
        <w:p w14:paraId="577F82F4" w14:textId="77777777" w:rsidR="002D30E4" w:rsidRPr="002D30E4" w:rsidRDefault="002D30E4" w:rsidP="007A6009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SIGN OFF / APPROVALS</w:t>
          </w:r>
          <w:r w:rsidRPr="002D30E4">
            <w:rPr>
              <w:lang w:val="en-US"/>
            </w:rPr>
            <w:t xml:space="preserve"> ......................</w:t>
          </w:r>
          <w:r w:rsidR="007A6009">
            <w:rPr>
              <w:lang w:val="en-US"/>
            </w:rPr>
            <w:t>................................10</w:t>
          </w:r>
        </w:p>
        <w:p w14:paraId="51CFBDCE" w14:textId="77777777" w:rsidR="002D30E4" w:rsidRPr="002D30E4" w:rsidRDefault="002D30E4" w:rsidP="007A6009">
          <w:pPr>
            <w:pStyle w:val="PDF-HeadingForTOC"/>
            <w:numPr>
              <w:ilvl w:val="0"/>
              <w:numId w:val="18"/>
            </w:numPr>
            <w:rPr>
              <w:lang w:val="en-US"/>
            </w:rPr>
          </w:pPr>
          <w:r w:rsidRPr="002D30E4">
            <w:rPr>
              <w:bCs/>
              <w:lang w:val="en-US"/>
            </w:rPr>
            <w:t>APPENDIX</w:t>
          </w:r>
          <w:r w:rsidRPr="002D30E4">
            <w:rPr>
              <w:lang w:val="en-US"/>
            </w:rPr>
            <w:t xml:space="preserve"> ...................................................</w:t>
          </w:r>
          <w:r w:rsidR="007A6009">
            <w:rPr>
              <w:lang w:val="en-US"/>
            </w:rPr>
            <w:t>................................11</w:t>
          </w:r>
        </w:p>
        <w:p w14:paraId="29B168A5" w14:textId="77777777" w:rsidR="00E867BB" w:rsidRDefault="00000000" w:rsidP="002D30E4">
          <w:pPr>
            <w:pStyle w:val="PDF-HeadingForTOC"/>
          </w:pPr>
        </w:p>
      </w:sdtContent>
    </w:sdt>
    <w:p w14:paraId="16084F7F" w14:textId="77777777" w:rsidR="000F24D8" w:rsidRDefault="000F24D8"/>
    <w:p w14:paraId="57DE6E89" w14:textId="77777777" w:rsidR="00E867BB" w:rsidRDefault="00E867BB"/>
    <w:p w14:paraId="0B436ED7" w14:textId="77777777" w:rsidR="00E867BB" w:rsidRDefault="00E867BB"/>
    <w:p w14:paraId="34FFE541" w14:textId="77777777" w:rsidR="00E867BB" w:rsidRDefault="00E867BB"/>
    <w:p w14:paraId="580ABC76" w14:textId="77777777" w:rsidR="00E867BB" w:rsidRDefault="00E867BB"/>
    <w:p w14:paraId="2EECF082" w14:textId="77777777" w:rsidR="00E867BB" w:rsidRDefault="00E867BB"/>
    <w:p w14:paraId="52D36572" w14:textId="77777777" w:rsidR="00E867BB" w:rsidRDefault="00E867BB"/>
    <w:p w14:paraId="12E7A56D" w14:textId="77777777" w:rsidR="002D30E4" w:rsidRPr="00B51E18" w:rsidRDefault="002D30E4" w:rsidP="002D30E4">
      <w:pPr>
        <w:pStyle w:val="Heading2"/>
        <w:numPr>
          <w:ilvl w:val="0"/>
          <w:numId w:val="22"/>
        </w:numPr>
        <w:rPr>
          <w:rFonts w:asciiTheme="majorBidi" w:hAnsiTheme="majorBidi" w:cstheme="majorBidi"/>
          <w:sz w:val="32"/>
          <w:szCs w:val="32"/>
        </w:rPr>
      </w:pPr>
      <w:bookmarkStart w:id="9" w:name="_Toc431470741"/>
      <w:r w:rsidRPr="00B51E18">
        <w:rPr>
          <w:rStyle w:val="Strong"/>
          <w:rFonts w:asciiTheme="majorBidi" w:hAnsiTheme="majorBidi" w:cstheme="majorBidi"/>
          <w:b/>
          <w:bCs/>
          <w:sz w:val="32"/>
          <w:szCs w:val="32"/>
        </w:rPr>
        <w:t>HOW TO USE THIS DOCUMENT</w:t>
      </w:r>
    </w:p>
    <w:p w14:paraId="5BC2065C" w14:textId="77777777" w:rsidR="002D30E4" w:rsidRPr="00B51E18" w:rsidRDefault="002D30E4" w:rsidP="002D30E4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This document represents the official </w:t>
      </w:r>
      <w:r w:rsidRPr="00B51E18">
        <w:rPr>
          <w:rStyle w:val="Strong"/>
          <w:rFonts w:asciiTheme="majorBidi" w:hAnsiTheme="majorBidi" w:cstheme="majorBidi"/>
        </w:rPr>
        <w:t>Test Plan</w:t>
      </w:r>
      <w:r w:rsidRPr="00B51E18">
        <w:rPr>
          <w:rFonts w:asciiTheme="majorBidi" w:hAnsiTheme="majorBidi" w:cstheme="majorBidi"/>
        </w:rPr>
        <w:t xml:space="preserve"> prepared by </w:t>
      </w:r>
      <w:r w:rsidRPr="00B51E18">
        <w:rPr>
          <w:rStyle w:val="Strong"/>
          <w:rFonts w:asciiTheme="majorBidi" w:hAnsiTheme="majorBidi" w:cstheme="majorBidi"/>
        </w:rPr>
        <w:t>Team Two</w:t>
      </w:r>
      <w:r w:rsidRPr="00B51E18">
        <w:rPr>
          <w:rFonts w:asciiTheme="majorBidi" w:hAnsiTheme="majorBidi" w:cstheme="majorBidi"/>
        </w:rPr>
        <w:t xml:space="preserve"> for two e-commerce platforms:</w:t>
      </w:r>
      <w:r w:rsidRPr="00B51E18">
        <w:rPr>
          <w:rFonts w:asciiTheme="majorBidi" w:hAnsiTheme="majorBidi" w:cstheme="majorBidi"/>
        </w:rPr>
        <w:br/>
      </w:r>
      <w:r w:rsidRPr="00B51E18">
        <w:rPr>
          <w:rStyle w:val="Strong"/>
          <w:rFonts w:asciiTheme="majorBidi" w:hAnsiTheme="majorBidi" w:cstheme="majorBidi"/>
        </w:rPr>
        <w:t>Automation Exercise – E-commerce Automation Site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OpenCart Demo – Online Shopping Platform</w:t>
      </w:r>
      <w:r w:rsidRPr="00B51E18">
        <w:rPr>
          <w:rFonts w:asciiTheme="majorBidi" w:hAnsiTheme="majorBidi" w:cstheme="majorBidi"/>
        </w:rPr>
        <w:t>.</w:t>
      </w:r>
    </w:p>
    <w:p w14:paraId="3D7AE75D" w14:textId="77777777" w:rsidR="002D30E4" w:rsidRPr="00B51E18" w:rsidRDefault="002D30E4" w:rsidP="002D30E4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It outlines the overall testing process, objectives, scope, tools, responsibilities, and quality measures adopted by the team.</w:t>
      </w:r>
      <w:r w:rsidRPr="00B51E18">
        <w:rPr>
          <w:rFonts w:asciiTheme="majorBidi" w:hAnsiTheme="majorBidi" w:cstheme="majorBidi"/>
        </w:rPr>
        <w:br/>
        <w:t>The document follows the same structure and professional format as standard software testing documentation templates to ensure completeness and consistency.</w:t>
      </w:r>
    </w:p>
    <w:p w14:paraId="2F0AC2DD" w14:textId="77777777" w:rsidR="002D30E4" w:rsidRPr="00B51E18" w:rsidRDefault="002D30E4" w:rsidP="002D30E4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The purpose is to ensure both applications are tested thoroughly using manual, automated, API, and database testing approaches to guarantee high-quality, stable, and functional systems before final submission.</w:t>
      </w:r>
    </w:p>
    <w:p w14:paraId="4AE25739" w14:textId="77777777" w:rsidR="002D30E4" w:rsidRPr="00B51E18" w:rsidRDefault="002D30E4" w:rsidP="002D30E4">
      <w:pPr>
        <w:pStyle w:val="Heading2"/>
        <w:numPr>
          <w:ilvl w:val="0"/>
          <w:numId w:val="22"/>
        </w:numPr>
        <w:rPr>
          <w:rFonts w:asciiTheme="majorBidi" w:hAnsiTheme="majorBidi" w:cstheme="majorBidi"/>
          <w:sz w:val="32"/>
          <w:szCs w:val="32"/>
        </w:rPr>
      </w:pPr>
      <w:bookmarkStart w:id="10" w:name="_Toc431470742"/>
      <w:bookmarkEnd w:id="9"/>
      <w:r w:rsidRPr="00B51E18">
        <w:rPr>
          <w:rStyle w:val="Strong"/>
          <w:rFonts w:asciiTheme="majorBidi" w:hAnsiTheme="majorBidi" w:cstheme="majorBidi"/>
          <w:b/>
          <w:bCs/>
          <w:sz w:val="32"/>
          <w:szCs w:val="32"/>
        </w:rPr>
        <w:t>INTRODUCTION</w:t>
      </w:r>
    </w:p>
    <w:p w14:paraId="683915B9" w14:textId="77777777" w:rsidR="002D30E4" w:rsidRPr="00B51E18" w:rsidRDefault="002D30E4" w:rsidP="002D30E4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This Test Plan defines the testing approach and scope for two e-commerce web applications tested by </w:t>
      </w:r>
      <w:r w:rsidRPr="00B51E18">
        <w:rPr>
          <w:rStyle w:val="Strong"/>
          <w:rFonts w:asciiTheme="majorBidi" w:hAnsiTheme="majorBidi" w:cstheme="majorBidi"/>
        </w:rPr>
        <w:t>Team Two</w:t>
      </w:r>
      <w:r w:rsidRPr="00B51E18">
        <w:rPr>
          <w:rFonts w:asciiTheme="majorBidi" w:hAnsiTheme="majorBidi" w:cstheme="majorBidi"/>
        </w:rPr>
        <w:t>:</w:t>
      </w:r>
    </w:p>
    <w:p w14:paraId="71034940" w14:textId="77777777" w:rsidR="002D30E4" w:rsidRPr="00B51E18" w:rsidRDefault="002D30E4" w:rsidP="002D30E4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Automation Exercise – E-commerce Automation Site</w:t>
      </w:r>
    </w:p>
    <w:p w14:paraId="261DFD6F" w14:textId="77777777" w:rsidR="002D30E4" w:rsidRPr="00B51E18" w:rsidRDefault="002D30E4" w:rsidP="002D30E4">
      <w:pPr>
        <w:pStyle w:val="NormalWeb"/>
        <w:numPr>
          <w:ilvl w:val="1"/>
          <w:numId w:val="20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Link: </w:t>
      </w:r>
      <w:hyperlink r:id="rId8" w:tgtFrame="_new" w:history="1">
        <w:r w:rsidRPr="00B51E18">
          <w:rPr>
            <w:rStyle w:val="Hyperlink"/>
            <w:rFonts w:asciiTheme="majorBidi" w:hAnsiTheme="majorBidi" w:cstheme="majorBidi"/>
          </w:rPr>
          <w:t>https://automationexercise.com/</w:t>
        </w:r>
      </w:hyperlink>
    </w:p>
    <w:p w14:paraId="6790556D" w14:textId="77777777" w:rsidR="002D30E4" w:rsidRPr="00B51E18" w:rsidRDefault="002D30E4" w:rsidP="002D30E4">
      <w:pPr>
        <w:pStyle w:val="NormalWeb"/>
        <w:numPr>
          <w:ilvl w:val="1"/>
          <w:numId w:val="20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Testing Types: Manual, Automation, API</w:t>
      </w:r>
    </w:p>
    <w:p w14:paraId="272A2917" w14:textId="77777777" w:rsidR="002D30E4" w:rsidRPr="00B51E18" w:rsidRDefault="002D30E4" w:rsidP="002D30E4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OpenCart Demo – Online Shopping Platform</w:t>
      </w:r>
    </w:p>
    <w:p w14:paraId="17771FD0" w14:textId="77777777" w:rsidR="002D30E4" w:rsidRPr="00B51E18" w:rsidRDefault="002D30E4" w:rsidP="002D30E4">
      <w:pPr>
        <w:pStyle w:val="NormalWeb"/>
        <w:numPr>
          <w:ilvl w:val="1"/>
          <w:numId w:val="20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Link: </w:t>
      </w:r>
      <w:hyperlink r:id="rId9" w:tgtFrame="_new" w:history="1">
        <w:r w:rsidRPr="00B51E18">
          <w:rPr>
            <w:rStyle w:val="Hyperlink"/>
            <w:rFonts w:asciiTheme="majorBidi" w:hAnsiTheme="majorBidi" w:cstheme="majorBidi"/>
          </w:rPr>
          <w:t>https://demo.opencart.com/</w:t>
        </w:r>
      </w:hyperlink>
    </w:p>
    <w:p w14:paraId="500C3AD7" w14:textId="77777777" w:rsidR="002D30E4" w:rsidRPr="00B51E18" w:rsidRDefault="002D30E4" w:rsidP="002D30E4">
      <w:pPr>
        <w:pStyle w:val="NormalWeb"/>
        <w:numPr>
          <w:ilvl w:val="1"/>
          <w:numId w:val="20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Testing Type: Database</w:t>
      </w:r>
    </w:p>
    <w:p w14:paraId="003A2081" w14:textId="77777777" w:rsidR="002D30E4" w:rsidRPr="00B51E18" w:rsidRDefault="002D30E4" w:rsidP="002D30E4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Testing will be executed throughout </w:t>
      </w:r>
      <w:r w:rsidRPr="00B51E18">
        <w:rPr>
          <w:rStyle w:val="Strong"/>
          <w:rFonts w:asciiTheme="majorBidi" w:hAnsiTheme="majorBidi" w:cstheme="majorBidi"/>
        </w:rPr>
        <w:t>October 2025</w:t>
      </w:r>
      <w:r w:rsidRPr="00B51E18">
        <w:rPr>
          <w:rFonts w:asciiTheme="majorBidi" w:hAnsiTheme="majorBidi" w:cstheme="majorBidi"/>
        </w:rPr>
        <w:t>.</w:t>
      </w:r>
      <w:r w:rsidRPr="00B51E18">
        <w:rPr>
          <w:rFonts w:asciiTheme="majorBidi" w:hAnsiTheme="majorBidi" w:cstheme="majorBidi"/>
        </w:rPr>
        <w:br/>
        <w:t>The plan describes test phases, deliverables, schedules, tools, and responsibilities of the testing team</w:t>
      </w:r>
    </w:p>
    <w:bookmarkEnd w:id="10"/>
    <w:p w14:paraId="50FD9289" w14:textId="77777777" w:rsidR="002D30E4" w:rsidRPr="00B51E18" w:rsidRDefault="002D30E4" w:rsidP="002D30E4">
      <w:pPr>
        <w:pStyle w:val="Heading2"/>
        <w:numPr>
          <w:ilvl w:val="0"/>
          <w:numId w:val="20"/>
        </w:numPr>
        <w:rPr>
          <w:rFonts w:asciiTheme="majorBidi" w:hAnsiTheme="majorBidi" w:cstheme="majorBidi"/>
          <w:sz w:val="32"/>
          <w:szCs w:val="32"/>
        </w:rPr>
      </w:pPr>
      <w:r w:rsidRPr="00B51E18">
        <w:rPr>
          <w:rStyle w:val="Strong"/>
          <w:rFonts w:asciiTheme="majorBidi" w:hAnsiTheme="majorBidi" w:cstheme="majorBidi"/>
          <w:b/>
          <w:bCs/>
          <w:sz w:val="32"/>
          <w:szCs w:val="32"/>
        </w:rPr>
        <w:t>OBJECTIVES</w:t>
      </w:r>
    </w:p>
    <w:p w14:paraId="2AEB68EA" w14:textId="77777777" w:rsidR="002D30E4" w:rsidRPr="00B51E18" w:rsidRDefault="002D30E4" w:rsidP="002D30E4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The key objectives of this testing phase are to:</w:t>
      </w:r>
    </w:p>
    <w:p w14:paraId="2424A463" w14:textId="77777777" w:rsidR="002D30E4" w:rsidRPr="00B51E18" w:rsidRDefault="002D30E4" w:rsidP="002D30E4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Verify the correct functionality of both e-commerce systems.</w:t>
      </w:r>
    </w:p>
    <w:p w14:paraId="2CC33977" w14:textId="77777777" w:rsidR="002D30E4" w:rsidRPr="00B51E18" w:rsidRDefault="002D30E4" w:rsidP="002D30E4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Ensure that </w:t>
      </w:r>
      <w:r w:rsidRPr="00B51E18">
        <w:rPr>
          <w:rStyle w:val="Strong"/>
          <w:rFonts w:asciiTheme="majorBidi" w:hAnsiTheme="majorBidi" w:cstheme="majorBidi"/>
        </w:rPr>
        <w:t>Automation Exercise</w:t>
      </w:r>
      <w:r w:rsidRPr="00B51E18">
        <w:rPr>
          <w:rFonts w:asciiTheme="majorBidi" w:hAnsiTheme="majorBidi" w:cstheme="majorBidi"/>
        </w:rPr>
        <w:t xml:space="preserve"> supports smooth user flows (login, registration, cart, checkout, and API endpoints).</w:t>
      </w:r>
    </w:p>
    <w:p w14:paraId="5880595B" w14:textId="77777777" w:rsidR="002D30E4" w:rsidRPr="00B51E18" w:rsidRDefault="002D30E4" w:rsidP="002D30E4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lastRenderedPageBreak/>
        <w:t xml:space="preserve">Validate that </w:t>
      </w:r>
      <w:r w:rsidRPr="00B51E18">
        <w:rPr>
          <w:rStyle w:val="Strong"/>
          <w:rFonts w:asciiTheme="majorBidi" w:hAnsiTheme="majorBidi" w:cstheme="majorBidi"/>
        </w:rPr>
        <w:t>OpenCart Demo</w:t>
      </w:r>
      <w:r w:rsidRPr="00B51E18">
        <w:rPr>
          <w:rFonts w:asciiTheme="majorBidi" w:hAnsiTheme="majorBidi" w:cstheme="majorBidi"/>
        </w:rPr>
        <w:t xml:space="preserve"> database operations (insert, update, delete, query) work correctly and efficiently.</w:t>
      </w:r>
    </w:p>
    <w:p w14:paraId="4EF0CAB4" w14:textId="77777777" w:rsidR="002D30E4" w:rsidRPr="00B51E18" w:rsidRDefault="002D30E4" w:rsidP="002D30E4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Detect, document, and track defects during all testing phases.</w:t>
      </w:r>
    </w:p>
    <w:p w14:paraId="069D42A5" w14:textId="77777777" w:rsidR="002D30E4" w:rsidRPr="00B51E18" w:rsidRDefault="002D30E4" w:rsidP="002D30E4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Provide reliable evidence that both systems meet user and business requirements.</w:t>
      </w:r>
    </w:p>
    <w:p w14:paraId="5A1272F4" w14:textId="77777777" w:rsidR="002D30E4" w:rsidRPr="00B51E18" w:rsidRDefault="002D30E4" w:rsidP="002D30E4">
      <w:pPr>
        <w:pStyle w:val="Heading2"/>
        <w:numPr>
          <w:ilvl w:val="0"/>
          <w:numId w:val="20"/>
        </w:numPr>
        <w:rPr>
          <w:rFonts w:asciiTheme="majorBidi" w:hAnsiTheme="majorBidi" w:cstheme="majorBidi"/>
          <w:sz w:val="32"/>
          <w:szCs w:val="32"/>
        </w:rPr>
      </w:pPr>
      <w:bookmarkStart w:id="11" w:name="_Toc431470746"/>
      <w:r w:rsidRPr="00B51E18">
        <w:rPr>
          <w:rStyle w:val="Strong"/>
          <w:rFonts w:asciiTheme="majorBidi" w:hAnsiTheme="majorBidi" w:cstheme="majorBidi"/>
          <w:b/>
          <w:bCs/>
          <w:sz w:val="32"/>
          <w:szCs w:val="32"/>
        </w:rPr>
        <w:t>SCOPE</w:t>
      </w:r>
    </w:p>
    <w:p w14:paraId="10D0F1A1" w14:textId="77777777" w:rsidR="002D30E4" w:rsidRPr="00B51E18" w:rsidRDefault="002D30E4" w:rsidP="002D30E4">
      <w:pPr>
        <w:pStyle w:val="Heading3"/>
        <w:numPr>
          <w:ilvl w:val="0"/>
          <w:numId w:val="0"/>
        </w:numPr>
        <w:rPr>
          <w:rFonts w:asciiTheme="majorBidi" w:hAnsiTheme="majorBidi"/>
          <w:b w:val="0"/>
          <w:bCs w:val="0"/>
        </w:rPr>
      </w:pPr>
      <w:r w:rsidRPr="00B51E18">
        <w:rPr>
          <w:rStyle w:val="Strong"/>
          <w:rFonts w:asciiTheme="majorBidi" w:hAnsiTheme="majorBidi"/>
          <w:b/>
          <w:bCs/>
        </w:rPr>
        <w:t xml:space="preserve">       4.1 Test Items</w:t>
      </w:r>
    </w:p>
    <w:p w14:paraId="3AD2720C" w14:textId="77777777" w:rsidR="002D30E4" w:rsidRPr="00B51E18" w:rsidRDefault="002D30E4" w:rsidP="002D30E4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Automation Exercise:</w:t>
      </w:r>
    </w:p>
    <w:p w14:paraId="366E17EB" w14:textId="77777777" w:rsidR="002D30E4" w:rsidRDefault="002D30E4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Login / Signup</w:t>
      </w:r>
    </w:p>
    <w:p w14:paraId="34D82480" w14:textId="591F42F6" w:rsidR="000339B3" w:rsidRPr="000339B3" w:rsidRDefault="000339B3" w:rsidP="000339B3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Home page </w:t>
      </w:r>
    </w:p>
    <w:p w14:paraId="3658962F" w14:textId="37827CD4" w:rsidR="000339B3" w:rsidRPr="000339B3" w:rsidRDefault="000339B3" w:rsidP="000339B3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Product Browsing &amp; Search</w:t>
      </w:r>
    </w:p>
    <w:p w14:paraId="389858E1" w14:textId="77777777" w:rsidR="002D30E4" w:rsidRDefault="002D30E4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Add to Cart &amp; Checkout</w:t>
      </w:r>
    </w:p>
    <w:p w14:paraId="1A305EEB" w14:textId="06C7A7B5" w:rsidR="000339B3" w:rsidRPr="00B51E18" w:rsidRDefault="000339B3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Payment </w:t>
      </w:r>
    </w:p>
    <w:p w14:paraId="479686A8" w14:textId="2EA2CFBB" w:rsidR="002D30E4" w:rsidRDefault="002D30E4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Contact Form</w:t>
      </w:r>
      <w:r w:rsidR="00AD1536">
        <w:rPr>
          <w:rFonts w:asciiTheme="majorBidi" w:hAnsiTheme="majorBidi" w:cstheme="majorBidi"/>
        </w:rPr>
        <w:t xml:space="preserve"> </w:t>
      </w:r>
    </w:p>
    <w:p w14:paraId="2BCC0AD0" w14:textId="5BC1381B" w:rsidR="000339B3" w:rsidRDefault="000339B3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TC-page &amp; API-Testing &amp; V</w:t>
      </w:r>
      <w:r w:rsidR="009A7FE3">
        <w:rPr>
          <w:rFonts w:asciiTheme="majorBidi" w:hAnsiTheme="majorBidi" w:cstheme="majorBidi"/>
        </w:rPr>
        <w:t>ideo tutorials</w:t>
      </w:r>
    </w:p>
    <w:p w14:paraId="6A9BE340" w14:textId="4CF19C71" w:rsidR="009A7FE3" w:rsidRPr="00B51E18" w:rsidRDefault="009A7FE3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Automation Testing</w:t>
      </w:r>
    </w:p>
    <w:p w14:paraId="6B4AB457" w14:textId="77777777" w:rsidR="002D30E4" w:rsidRPr="00B51E18" w:rsidRDefault="002D30E4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API testing for user and product modules</w:t>
      </w:r>
    </w:p>
    <w:p w14:paraId="2BF553BC" w14:textId="77777777" w:rsidR="002D30E4" w:rsidRPr="00B51E18" w:rsidRDefault="002D30E4" w:rsidP="002D30E4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OpenCart Demo:</w:t>
      </w:r>
    </w:p>
    <w:p w14:paraId="1C558553" w14:textId="77777777" w:rsidR="002D30E4" w:rsidRPr="00B51E18" w:rsidRDefault="002D30E4" w:rsidP="002D30E4">
      <w:pPr>
        <w:pStyle w:val="NormalWeb"/>
        <w:numPr>
          <w:ilvl w:val="1"/>
          <w:numId w:val="2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Data validation &amp; integrity</w:t>
      </w:r>
    </w:p>
    <w:bookmarkEnd w:id="11"/>
    <w:p w14:paraId="4CEE893A" w14:textId="77777777" w:rsidR="00B87AE7" w:rsidRDefault="00B87AE7" w:rsidP="00B87AE7">
      <w:pPr>
        <w:pStyle w:val="Heading3"/>
        <w:numPr>
          <w:ilvl w:val="0"/>
          <w:numId w:val="0"/>
        </w:numPr>
        <w:ind w:left="710"/>
      </w:pPr>
      <w:r>
        <w:rPr>
          <w:rStyle w:val="Strong"/>
          <w:b/>
          <w:bCs/>
        </w:rPr>
        <w:t>4.3 Features Not to Be Tested</w:t>
      </w:r>
    </w:p>
    <w:p w14:paraId="76135959" w14:textId="77777777" w:rsidR="00B87AE7" w:rsidRDefault="00B87AE7" w:rsidP="00B87AE7">
      <w:pPr>
        <w:pStyle w:val="NormalWeb"/>
      </w:pPr>
      <w:r>
        <w:t>It is important to explicitly detail those features and functionality that will not be tested. On many projects, assumptions are made about what is being tested and by whom — resulting in features going untested and customers discovering issues later.</w:t>
      </w:r>
    </w:p>
    <w:p w14:paraId="5F579F05" w14:textId="77777777" w:rsidR="00B87AE7" w:rsidRDefault="00B87AE7" w:rsidP="00B87AE7">
      <w:pPr>
        <w:pStyle w:val="NormalWeb"/>
      </w:pPr>
      <w:r>
        <w:t xml:space="preserve">The following areas are </w:t>
      </w:r>
      <w:r>
        <w:rPr>
          <w:rStyle w:val="Strong"/>
        </w:rPr>
        <w:t>out of scope</w:t>
      </w:r>
      <w:r>
        <w:t xml:space="preserve"> for this testing phase:</w:t>
      </w:r>
    </w:p>
    <w:p w14:paraId="3F7C6E0A" w14:textId="77777777" w:rsidR="00B87AE7" w:rsidRDefault="00B87AE7" w:rsidP="00B87AE7">
      <w:pPr>
        <w:pStyle w:val="NormalWeb"/>
        <w:numPr>
          <w:ilvl w:val="0"/>
          <w:numId w:val="50"/>
        </w:numPr>
      </w:pPr>
      <w:r>
        <w:rPr>
          <w:rStyle w:val="Strong"/>
        </w:rPr>
        <w:t>Performance and load testing</w:t>
      </w:r>
      <w:r>
        <w:t xml:space="preserve"> will not be conducted in this phase.</w:t>
      </w:r>
    </w:p>
    <w:p w14:paraId="23964CB4" w14:textId="77777777" w:rsidR="00B87AE7" w:rsidRDefault="00B87AE7" w:rsidP="00B87AE7">
      <w:pPr>
        <w:pStyle w:val="NormalWeb"/>
        <w:numPr>
          <w:ilvl w:val="0"/>
          <w:numId w:val="50"/>
        </w:numPr>
      </w:pPr>
      <w:r>
        <w:rPr>
          <w:rStyle w:val="Strong"/>
        </w:rPr>
        <w:t>Accessibility testing</w:t>
      </w:r>
      <w:r>
        <w:t xml:space="preserve"> will not be performed.</w:t>
      </w:r>
    </w:p>
    <w:p w14:paraId="58094B6A" w14:textId="77777777" w:rsidR="00B87AE7" w:rsidRDefault="00B87AE7" w:rsidP="00B87AE7">
      <w:pPr>
        <w:pStyle w:val="NormalWeb"/>
        <w:numPr>
          <w:ilvl w:val="0"/>
          <w:numId w:val="50"/>
        </w:numPr>
      </w:pPr>
      <w:r>
        <w:rPr>
          <w:rStyle w:val="Strong"/>
        </w:rPr>
        <w:t>Mobile testing</w:t>
      </w:r>
      <w:r>
        <w:t xml:space="preserve"> is not included at this stage.</w:t>
      </w:r>
    </w:p>
    <w:p w14:paraId="779EF9EC" w14:textId="77777777" w:rsidR="00B87AE7" w:rsidRDefault="00B87AE7" w:rsidP="00B87AE7">
      <w:pPr>
        <w:pStyle w:val="NormalWeb"/>
        <w:numPr>
          <w:ilvl w:val="0"/>
          <w:numId w:val="50"/>
        </w:numPr>
      </w:pPr>
      <w:r>
        <w:rPr>
          <w:rStyle w:val="Strong"/>
        </w:rPr>
        <w:t>Security testing</w:t>
      </w:r>
      <w:r>
        <w:t xml:space="preserve"> is out of scope for this phase.</w:t>
      </w:r>
    </w:p>
    <w:p w14:paraId="28E6B976" w14:textId="77777777" w:rsidR="004904E1" w:rsidRPr="00B51E18" w:rsidRDefault="004904E1" w:rsidP="004904E1">
      <w:pPr>
        <w:pStyle w:val="Heading2"/>
        <w:numPr>
          <w:ilvl w:val="0"/>
          <w:numId w:val="20"/>
        </w:numPr>
        <w:rPr>
          <w:rFonts w:asciiTheme="majorBidi" w:hAnsiTheme="majorBidi" w:cstheme="majorBidi"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b/>
          <w:bCs/>
          <w:sz w:val="36"/>
          <w:szCs w:val="36"/>
        </w:rPr>
        <w:t>APPROACH</w:t>
      </w:r>
    </w:p>
    <w:p w14:paraId="3665BEE8" w14:textId="77777777" w:rsidR="004904E1" w:rsidRPr="00B51E18" w:rsidRDefault="004904E1" w:rsidP="004904E1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Testing will follow both </w:t>
      </w:r>
      <w:r w:rsidRPr="00B51E18">
        <w:rPr>
          <w:rStyle w:val="Strong"/>
          <w:rFonts w:asciiTheme="majorBidi" w:hAnsiTheme="majorBidi" w:cstheme="majorBidi"/>
        </w:rPr>
        <w:t>Manual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Automation</w:t>
      </w:r>
      <w:r w:rsidRPr="00B51E18">
        <w:rPr>
          <w:rFonts w:asciiTheme="majorBidi" w:hAnsiTheme="majorBidi" w:cstheme="majorBidi"/>
        </w:rPr>
        <w:t xml:space="preserve"> methodologies.</w:t>
      </w:r>
    </w:p>
    <w:p w14:paraId="7859985A" w14:textId="77777777" w:rsidR="004904E1" w:rsidRPr="00B51E18" w:rsidRDefault="004904E1" w:rsidP="004904E1">
      <w:pPr>
        <w:pStyle w:val="NormalWeb"/>
        <w:numPr>
          <w:ilvl w:val="0"/>
          <w:numId w:val="26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Manual Testing:</w:t>
      </w:r>
      <w:r w:rsidRPr="00B51E18">
        <w:rPr>
          <w:rFonts w:asciiTheme="majorBidi" w:hAnsiTheme="majorBidi" w:cstheme="majorBidi"/>
        </w:rPr>
        <w:t xml:space="preserve"> Test cases will be written and executed for functional validation of both projects.</w:t>
      </w:r>
    </w:p>
    <w:p w14:paraId="2036BF3D" w14:textId="77777777" w:rsidR="004904E1" w:rsidRPr="00B51E18" w:rsidRDefault="004904E1" w:rsidP="004904E1">
      <w:pPr>
        <w:pStyle w:val="NormalWeb"/>
        <w:numPr>
          <w:ilvl w:val="0"/>
          <w:numId w:val="26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Automation Testing:</w:t>
      </w:r>
      <w:r w:rsidRPr="00B51E18">
        <w:rPr>
          <w:rFonts w:asciiTheme="majorBidi" w:hAnsiTheme="majorBidi" w:cstheme="majorBidi"/>
        </w:rPr>
        <w:t xml:space="preserve"> Selenium with TestNG and Allure will be used for Automation Exercise website workflows.</w:t>
      </w:r>
    </w:p>
    <w:p w14:paraId="6F535B74" w14:textId="77777777" w:rsidR="004904E1" w:rsidRPr="00B51E18" w:rsidRDefault="004904E1" w:rsidP="004904E1">
      <w:pPr>
        <w:pStyle w:val="NormalWeb"/>
        <w:numPr>
          <w:ilvl w:val="0"/>
          <w:numId w:val="26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API Testing:</w:t>
      </w:r>
      <w:r w:rsidRPr="00B51E18">
        <w:rPr>
          <w:rFonts w:asciiTheme="majorBidi" w:hAnsiTheme="majorBidi" w:cstheme="majorBidi"/>
        </w:rPr>
        <w:t xml:space="preserve"> Postman will be used to validate API endpoints for Automation Exercise.</w:t>
      </w:r>
    </w:p>
    <w:p w14:paraId="6BE8583D" w14:textId="77777777" w:rsidR="004904E1" w:rsidRPr="00B51E18" w:rsidRDefault="004904E1" w:rsidP="004904E1">
      <w:pPr>
        <w:pStyle w:val="NormalWeb"/>
        <w:numPr>
          <w:ilvl w:val="0"/>
          <w:numId w:val="26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Database Testing:</w:t>
      </w:r>
      <w:r w:rsidRPr="00B51E18">
        <w:rPr>
          <w:rFonts w:asciiTheme="majorBidi" w:hAnsiTheme="majorBidi" w:cstheme="majorBidi"/>
        </w:rPr>
        <w:t xml:space="preserve"> SQL queries and validation scripts will be executed against OpenCart’s database.</w:t>
      </w:r>
    </w:p>
    <w:p w14:paraId="4B8E19F7" w14:textId="77777777" w:rsidR="004904E1" w:rsidRPr="00B51E18" w:rsidRDefault="004904E1" w:rsidP="005B1E36">
      <w:pPr>
        <w:pStyle w:val="Heading3"/>
        <w:numPr>
          <w:ilvl w:val="0"/>
          <w:numId w:val="0"/>
        </w:numPr>
        <w:ind w:left="1080" w:hanging="720"/>
        <w:rPr>
          <w:rFonts w:asciiTheme="majorBidi" w:hAnsiTheme="majorBidi"/>
        </w:rPr>
      </w:pPr>
      <w:r w:rsidRPr="00B51E18">
        <w:rPr>
          <w:rStyle w:val="Strong"/>
          <w:rFonts w:asciiTheme="majorBidi" w:hAnsiTheme="majorBidi"/>
          <w:b/>
          <w:bCs/>
        </w:rPr>
        <w:lastRenderedPageBreak/>
        <w:t>5.1 Test Scripts / Documentation</w:t>
      </w:r>
    </w:p>
    <w:p w14:paraId="2586F1AC" w14:textId="77777777" w:rsidR="004904E1" w:rsidRPr="00B51E18" w:rsidRDefault="004904E1" w:rsidP="004904E1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The following test documentation and scripts will be created and maintained by </w:t>
      </w:r>
      <w:r w:rsidRPr="00B51E18">
        <w:rPr>
          <w:rStyle w:val="Strong"/>
          <w:rFonts w:asciiTheme="majorBidi" w:hAnsiTheme="majorBidi" w:cstheme="majorBidi"/>
        </w:rPr>
        <w:t>Team Two</w:t>
      </w:r>
      <w:r w:rsidRPr="00B51E18">
        <w:rPr>
          <w:rFonts w:asciiTheme="majorBidi" w:hAnsiTheme="majorBidi" w:cstheme="majorBidi"/>
        </w:rPr>
        <w:t xml:space="preserve"> during the testing process:</w:t>
      </w:r>
    </w:p>
    <w:p w14:paraId="44F21E43" w14:textId="77777777" w:rsidR="004904E1" w:rsidRPr="00B51E18" w:rsidRDefault="004904E1" w:rsidP="004904E1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Manual Test Cases</w:t>
      </w:r>
      <w:r w:rsidRPr="00B51E18">
        <w:rPr>
          <w:rFonts w:asciiTheme="majorBidi" w:hAnsiTheme="majorBidi" w:cstheme="majorBidi"/>
        </w:rPr>
        <w:t xml:space="preserve">: Documented using </w:t>
      </w:r>
      <w:r w:rsidRPr="00B51E18">
        <w:rPr>
          <w:rStyle w:val="Strong"/>
          <w:rFonts w:asciiTheme="majorBidi" w:hAnsiTheme="majorBidi" w:cstheme="majorBidi"/>
        </w:rPr>
        <w:t>Excel sheets</w:t>
      </w:r>
      <w:r w:rsidRPr="00B51E18">
        <w:rPr>
          <w:rFonts w:asciiTheme="majorBidi" w:hAnsiTheme="majorBidi" w:cstheme="majorBidi"/>
        </w:rPr>
        <w:t xml:space="preserve"> and tracked using </w:t>
      </w:r>
      <w:r w:rsidRPr="00B51E18">
        <w:rPr>
          <w:rStyle w:val="Strong"/>
          <w:rFonts w:asciiTheme="majorBidi" w:hAnsiTheme="majorBidi" w:cstheme="majorBidi"/>
        </w:rPr>
        <w:t>Jira</w:t>
      </w:r>
      <w:r w:rsidRPr="00B51E18">
        <w:rPr>
          <w:rFonts w:asciiTheme="majorBidi" w:hAnsiTheme="majorBidi" w:cstheme="majorBidi"/>
        </w:rPr>
        <w:t xml:space="preserve"> for defect management and test execution progress.</w:t>
      </w:r>
    </w:p>
    <w:p w14:paraId="177FD4D2" w14:textId="77777777" w:rsidR="004904E1" w:rsidRPr="00B51E18" w:rsidRDefault="004904E1" w:rsidP="004904E1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Automation Scripts</w:t>
      </w:r>
      <w:r w:rsidRPr="00B51E18">
        <w:rPr>
          <w:rFonts w:asciiTheme="majorBidi" w:hAnsiTheme="majorBidi" w:cstheme="majorBidi"/>
        </w:rPr>
        <w:t xml:space="preserve">: Developed using </w:t>
      </w:r>
      <w:r w:rsidRPr="00B51E18">
        <w:rPr>
          <w:rStyle w:val="Strong"/>
          <w:rFonts w:asciiTheme="majorBidi" w:hAnsiTheme="majorBidi" w:cstheme="majorBidi"/>
        </w:rPr>
        <w:t>Selenium WebDriver</w:t>
      </w:r>
      <w:r w:rsidRPr="00B51E18">
        <w:rPr>
          <w:rFonts w:asciiTheme="majorBidi" w:hAnsiTheme="majorBidi" w:cstheme="majorBidi"/>
        </w:rPr>
        <w:t xml:space="preserve"> with </w:t>
      </w:r>
      <w:r w:rsidRPr="00B51E18">
        <w:rPr>
          <w:rStyle w:val="Strong"/>
          <w:rFonts w:asciiTheme="majorBidi" w:hAnsiTheme="majorBidi" w:cstheme="majorBidi"/>
        </w:rPr>
        <w:t>TestNG</w:t>
      </w:r>
      <w:r w:rsidRPr="00B51E18">
        <w:rPr>
          <w:rFonts w:asciiTheme="majorBidi" w:hAnsiTheme="majorBidi" w:cstheme="majorBidi"/>
        </w:rPr>
        <w:t xml:space="preserve"> framework and integrated with </w:t>
      </w:r>
      <w:r w:rsidRPr="00B51E18">
        <w:rPr>
          <w:rStyle w:val="Strong"/>
          <w:rFonts w:asciiTheme="majorBidi" w:hAnsiTheme="majorBidi" w:cstheme="majorBidi"/>
        </w:rPr>
        <w:t>Allure</w:t>
      </w:r>
      <w:r w:rsidRPr="00B51E18">
        <w:rPr>
          <w:rFonts w:asciiTheme="majorBidi" w:hAnsiTheme="majorBidi" w:cstheme="majorBidi"/>
        </w:rPr>
        <w:t xml:space="preserve"> for detailed reporting.</w:t>
      </w:r>
    </w:p>
    <w:p w14:paraId="1E144605" w14:textId="77777777" w:rsidR="004904E1" w:rsidRPr="00B51E18" w:rsidRDefault="004904E1" w:rsidP="004904E1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API Test Collections</w:t>
      </w:r>
      <w:r w:rsidRPr="00B51E18">
        <w:rPr>
          <w:rFonts w:asciiTheme="majorBidi" w:hAnsiTheme="majorBidi" w:cstheme="majorBidi"/>
        </w:rPr>
        <w:t xml:space="preserve">: Created and executed using </w:t>
      </w:r>
      <w:r w:rsidRPr="00B51E18">
        <w:rPr>
          <w:rStyle w:val="Strong"/>
          <w:rFonts w:asciiTheme="majorBidi" w:hAnsiTheme="majorBidi" w:cstheme="majorBidi"/>
        </w:rPr>
        <w:t>Postman</w:t>
      </w:r>
      <w:r w:rsidRPr="00B51E18">
        <w:rPr>
          <w:rFonts w:asciiTheme="majorBidi" w:hAnsiTheme="majorBidi" w:cstheme="majorBidi"/>
        </w:rPr>
        <w:t xml:space="preserve"> to validate the main API endpoints.</w:t>
      </w:r>
    </w:p>
    <w:p w14:paraId="0ACEFD78" w14:textId="77777777" w:rsidR="004904E1" w:rsidRPr="00B51E18" w:rsidRDefault="004904E1" w:rsidP="004904E1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Database Queries for Data Validation</w:t>
      </w:r>
      <w:r w:rsidRPr="00B51E18">
        <w:rPr>
          <w:rFonts w:asciiTheme="majorBidi" w:hAnsiTheme="majorBidi" w:cstheme="majorBidi"/>
        </w:rPr>
        <w:t xml:space="preserve">: SQL queries written and executed to ensure data integrity, accuracy, and performance in the </w:t>
      </w:r>
      <w:r w:rsidRPr="00B51E18">
        <w:rPr>
          <w:rStyle w:val="Strong"/>
          <w:rFonts w:asciiTheme="majorBidi" w:hAnsiTheme="majorBidi" w:cstheme="majorBidi"/>
        </w:rPr>
        <w:t>OpenCart Demo</w:t>
      </w:r>
      <w:r w:rsidRPr="00B51E18">
        <w:rPr>
          <w:rFonts w:asciiTheme="majorBidi" w:hAnsiTheme="majorBidi" w:cstheme="majorBidi"/>
        </w:rPr>
        <w:t xml:space="preserve"> database.</w:t>
      </w:r>
    </w:p>
    <w:p w14:paraId="41DE9B4B" w14:textId="77777777" w:rsidR="000F24D8" w:rsidRPr="00B51E18" w:rsidRDefault="000F24D8" w:rsidP="000F24D8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GB"/>
        </w:rPr>
      </w:pPr>
    </w:p>
    <w:p w14:paraId="13F856A7" w14:textId="77777777" w:rsidR="00850228" w:rsidRPr="00B51E18" w:rsidRDefault="00850228" w:rsidP="000F24D8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eastAsia="en-GB"/>
        </w:rPr>
      </w:pPr>
    </w:p>
    <w:p w14:paraId="3921064E" w14:textId="77777777" w:rsidR="000F24D8" w:rsidRPr="00B51E18" w:rsidRDefault="005B1E36" w:rsidP="005B1E36">
      <w:pPr>
        <w:pStyle w:val="Heading2"/>
        <w:numPr>
          <w:ilvl w:val="0"/>
          <w:numId w:val="0"/>
        </w:numPr>
        <w:ind w:left="426"/>
        <w:rPr>
          <w:rFonts w:asciiTheme="majorBidi" w:hAnsiTheme="majorBidi" w:cstheme="majorBidi"/>
          <w:lang w:eastAsia="en-GB"/>
        </w:rPr>
      </w:pPr>
      <w:bookmarkStart w:id="12" w:name="_Toc411410365"/>
      <w:bookmarkStart w:id="13" w:name="_Toc431470749"/>
      <w:r w:rsidRPr="00B51E18">
        <w:rPr>
          <w:rFonts w:asciiTheme="majorBidi" w:hAnsiTheme="majorBidi" w:cstheme="majorBidi"/>
          <w:lang w:eastAsia="en-GB"/>
        </w:rPr>
        <w:t xml:space="preserve">5.2  </w:t>
      </w:r>
      <w:r w:rsidR="000F24D8" w:rsidRPr="00B51E18">
        <w:rPr>
          <w:rFonts w:asciiTheme="majorBidi" w:hAnsiTheme="majorBidi" w:cstheme="majorBidi"/>
          <w:lang w:eastAsia="en-GB"/>
        </w:rPr>
        <w:t>Schedule</w:t>
      </w:r>
      <w:bookmarkEnd w:id="12"/>
      <w:bookmarkEnd w:id="13"/>
    </w:p>
    <w:p w14:paraId="42FBBCAC" w14:textId="77777777" w:rsidR="000F24D8" w:rsidRPr="00B51E18" w:rsidRDefault="000F24D8" w:rsidP="000F24D8">
      <w:pPr>
        <w:spacing w:after="0" w:line="240" w:lineRule="auto"/>
        <w:rPr>
          <w:rFonts w:asciiTheme="majorBidi" w:eastAsia="Times New Roman" w:hAnsiTheme="majorBidi" w:cstheme="majorBidi"/>
          <w:lang w:eastAsia="en-GB"/>
        </w:rPr>
      </w:pPr>
    </w:p>
    <w:tbl>
      <w:tblPr>
        <w:tblW w:w="7121" w:type="dxa"/>
        <w:tblInd w:w="81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997"/>
        <w:gridCol w:w="1544"/>
        <w:gridCol w:w="1270"/>
        <w:gridCol w:w="1310"/>
      </w:tblGrid>
      <w:tr w:rsidR="000F24D8" w:rsidRPr="00B51E18" w14:paraId="4F343120" w14:textId="77777777" w:rsidTr="004904E1">
        <w:trPr>
          <w:trHeight w:val="318"/>
        </w:trPr>
        <w:tc>
          <w:tcPr>
            <w:tcW w:w="0" w:type="auto"/>
            <w:shd w:val="clear" w:color="auto" w:fill="C0C0C0"/>
          </w:tcPr>
          <w:p w14:paraId="4E81E042" w14:textId="77777777" w:rsidR="000F24D8" w:rsidRPr="00B51E18" w:rsidRDefault="000F24D8" w:rsidP="000F24D8">
            <w:pPr>
              <w:spacing w:after="0" w:line="240" w:lineRule="auto"/>
              <w:ind w:right="29"/>
              <w:rPr>
                <w:rFonts w:asciiTheme="majorBidi" w:eastAsia="Times New Roman" w:hAnsiTheme="majorBidi" w:cstheme="majorBidi"/>
                <w:b/>
                <w:i/>
                <w:lang w:eastAsia="en-GB"/>
              </w:rPr>
            </w:pPr>
            <w:r w:rsidRPr="00B51E18">
              <w:rPr>
                <w:rFonts w:asciiTheme="majorBidi" w:eastAsia="Times New Roman" w:hAnsiTheme="majorBidi" w:cstheme="majorBidi"/>
                <w:b/>
                <w:i/>
                <w:lang w:eastAsia="en-GB"/>
              </w:rPr>
              <w:t xml:space="preserve">Milestone Task  - Phased Plan </w:t>
            </w:r>
          </w:p>
        </w:tc>
        <w:tc>
          <w:tcPr>
            <w:tcW w:w="0" w:type="auto"/>
            <w:shd w:val="clear" w:color="auto" w:fill="C0C0C0"/>
          </w:tcPr>
          <w:p w14:paraId="678532A5" w14:textId="77777777" w:rsidR="000F24D8" w:rsidRPr="00B51E18" w:rsidRDefault="000F24D8" w:rsidP="000F24D8">
            <w:pPr>
              <w:spacing w:after="0" w:line="240" w:lineRule="auto"/>
              <w:ind w:right="29" w:hanging="8"/>
              <w:rPr>
                <w:rFonts w:asciiTheme="majorBidi" w:eastAsia="Times New Roman" w:hAnsiTheme="majorBidi" w:cstheme="majorBidi"/>
                <w:b/>
                <w:i/>
                <w:lang w:eastAsia="en-GB"/>
              </w:rPr>
            </w:pPr>
            <w:r w:rsidRPr="00B51E18">
              <w:rPr>
                <w:rFonts w:asciiTheme="majorBidi" w:eastAsia="Times New Roman" w:hAnsiTheme="majorBidi" w:cstheme="majorBidi"/>
                <w:b/>
                <w:i/>
                <w:lang w:eastAsia="en-GB"/>
              </w:rPr>
              <w:t>Effort (Days)</w:t>
            </w:r>
          </w:p>
        </w:tc>
        <w:tc>
          <w:tcPr>
            <w:tcW w:w="0" w:type="auto"/>
            <w:shd w:val="clear" w:color="auto" w:fill="C0C0C0"/>
          </w:tcPr>
          <w:p w14:paraId="7BF4C8A4" w14:textId="77777777" w:rsidR="000F24D8" w:rsidRPr="00B51E18" w:rsidRDefault="000F24D8" w:rsidP="000F24D8">
            <w:pPr>
              <w:spacing w:after="0" w:line="240" w:lineRule="auto"/>
              <w:ind w:right="29" w:hanging="8"/>
              <w:rPr>
                <w:rFonts w:asciiTheme="majorBidi" w:eastAsia="Times New Roman" w:hAnsiTheme="majorBidi" w:cstheme="majorBidi"/>
                <w:b/>
                <w:i/>
                <w:lang w:eastAsia="en-GB"/>
              </w:rPr>
            </w:pPr>
            <w:r w:rsidRPr="00B51E18">
              <w:rPr>
                <w:rFonts w:asciiTheme="majorBidi" w:eastAsia="Times New Roman" w:hAnsiTheme="majorBidi" w:cstheme="majorBidi"/>
                <w:b/>
                <w:i/>
                <w:lang w:eastAsia="en-GB"/>
              </w:rPr>
              <w:t>Start Date</w:t>
            </w:r>
          </w:p>
        </w:tc>
        <w:tc>
          <w:tcPr>
            <w:tcW w:w="0" w:type="auto"/>
            <w:shd w:val="clear" w:color="auto" w:fill="C0C0C0"/>
          </w:tcPr>
          <w:p w14:paraId="78C24093" w14:textId="77777777" w:rsidR="000F24D8" w:rsidRPr="00B51E18" w:rsidRDefault="000F24D8" w:rsidP="000F24D8">
            <w:pPr>
              <w:spacing w:after="0" w:line="240" w:lineRule="auto"/>
              <w:ind w:right="29"/>
              <w:rPr>
                <w:rFonts w:asciiTheme="majorBidi" w:eastAsia="Times New Roman" w:hAnsiTheme="majorBidi" w:cstheme="majorBidi"/>
                <w:b/>
                <w:i/>
                <w:lang w:eastAsia="en-GB"/>
              </w:rPr>
            </w:pPr>
            <w:r w:rsidRPr="00B51E18">
              <w:rPr>
                <w:rFonts w:asciiTheme="majorBidi" w:eastAsia="Times New Roman" w:hAnsiTheme="majorBidi" w:cstheme="majorBidi"/>
                <w:b/>
                <w:i/>
                <w:lang w:eastAsia="en-GB"/>
              </w:rPr>
              <w:t>End Date</w:t>
            </w:r>
          </w:p>
        </w:tc>
      </w:tr>
      <w:tr w:rsidR="004904E1" w:rsidRPr="00B51E18" w14:paraId="4A7C82F0" w14:textId="77777777" w:rsidTr="004904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04"/>
        </w:trPr>
        <w:tc>
          <w:tcPr>
            <w:tcW w:w="0" w:type="auto"/>
          </w:tcPr>
          <w:p w14:paraId="204D7DDB" w14:textId="77777777" w:rsidR="004904E1" w:rsidRPr="00B51E18" w:rsidRDefault="004904E1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Test Plan Preparation</w:t>
            </w:r>
          </w:p>
        </w:tc>
        <w:tc>
          <w:tcPr>
            <w:tcW w:w="0" w:type="auto"/>
          </w:tcPr>
          <w:p w14:paraId="57E1FD3E" w14:textId="77777777" w:rsidR="004904E1" w:rsidRPr="00B51E18" w:rsidRDefault="005B1E36" w:rsidP="005B1E36">
            <w:pPr>
              <w:widowControl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i/>
                <w:color w:val="000000"/>
                <w:lang w:val="en-US" w:eastAsia="en-GB" w:bidi="ar-JO"/>
              </w:rPr>
            </w:pPr>
            <w:r w:rsidRPr="00B51E18">
              <w:rPr>
                <w:rFonts w:asciiTheme="majorBidi" w:eastAsia="Times New Roman" w:hAnsiTheme="majorBidi" w:cstheme="majorBidi"/>
                <w:i/>
                <w:color w:val="000000"/>
                <w:lang w:val="en-US" w:eastAsia="en-GB" w:bidi="ar-JO"/>
              </w:rPr>
              <w:t>2</w:t>
            </w:r>
          </w:p>
        </w:tc>
        <w:tc>
          <w:tcPr>
            <w:tcW w:w="0" w:type="auto"/>
          </w:tcPr>
          <w:p w14:paraId="13BD26B1" w14:textId="77777777" w:rsidR="004904E1" w:rsidRPr="00B51E18" w:rsidRDefault="004904E1" w:rsidP="00D913E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EG"/>
              </w:rPr>
            </w:pPr>
            <w:r w:rsidRPr="00B51E18">
              <w:rPr>
                <w:rFonts w:asciiTheme="majorBidi" w:hAnsiTheme="majorBidi" w:cstheme="majorBidi"/>
              </w:rPr>
              <w:t>17/10/2025</w:t>
            </w:r>
          </w:p>
        </w:tc>
        <w:tc>
          <w:tcPr>
            <w:tcW w:w="0" w:type="auto"/>
          </w:tcPr>
          <w:p w14:paraId="5A820EBE" w14:textId="77777777" w:rsidR="004904E1" w:rsidRPr="00B51E18" w:rsidRDefault="004904E1" w:rsidP="00D913E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rtl/>
                <w:lang w:val="en-US" w:bidi="ar-EG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18/10/2025</w:t>
            </w:r>
          </w:p>
        </w:tc>
      </w:tr>
      <w:tr w:rsidR="004904E1" w:rsidRPr="00B51E18" w14:paraId="7DC4490A" w14:textId="77777777" w:rsidTr="004904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50"/>
        </w:trPr>
        <w:tc>
          <w:tcPr>
            <w:tcW w:w="0" w:type="auto"/>
          </w:tcPr>
          <w:p w14:paraId="25B80AF4" w14:textId="77777777" w:rsidR="004904E1" w:rsidRPr="00B51E18" w:rsidRDefault="004904E1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Manual Test Execution</w:t>
            </w:r>
          </w:p>
        </w:tc>
        <w:tc>
          <w:tcPr>
            <w:tcW w:w="0" w:type="auto"/>
          </w:tcPr>
          <w:p w14:paraId="2088FD59" w14:textId="77777777" w:rsidR="004904E1" w:rsidRPr="00B51E18" w:rsidRDefault="00004CDB" w:rsidP="00004CDB">
            <w:pPr>
              <w:widowControl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  <w:t>7</w:t>
            </w:r>
          </w:p>
        </w:tc>
        <w:tc>
          <w:tcPr>
            <w:tcW w:w="0" w:type="auto"/>
          </w:tcPr>
          <w:p w14:paraId="426BF67B" w14:textId="77777777" w:rsidR="004904E1" w:rsidRPr="00B51E18" w:rsidRDefault="00004CDB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19</w:t>
            </w:r>
            <w:r w:rsidRPr="00B51E18">
              <w:rPr>
                <w:rFonts w:asciiTheme="majorBidi" w:hAnsiTheme="majorBidi" w:cstheme="majorBidi"/>
              </w:rPr>
              <w:t>/10/2025</w:t>
            </w:r>
          </w:p>
        </w:tc>
        <w:tc>
          <w:tcPr>
            <w:tcW w:w="0" w:type="auto"/>
          </w:tcPr>
          <w:p w14:paraId="42DB9A89" w14:textId="77777777" w:rsidR="004904E1" w:rsidRPr="00B51E18" w:rsidRDefault="00004CDB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25</w:t>
            </w:r>
            <w:r w:rsidRPr="00B51E18">
              <w:rPr>
                <w:rFonts w:asciiTheme="majorBidi" w:hAnsiTheme="majorBidi" w:cstheme="majorBidi"/>
              </w:rPr>
              <w:t>/10/2025</w:t>
            </w:r>
          </w:p>
        </w:tc>
      </w:tr>
      <w:tr w:rsidR="004904E1" w:rsidRPr="00B51E18" w14:paraId="7ACBCCB5" w14:textId="77777777" w:rsidTr="004904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50"/>
        </w:trPr>
        <w:tc>
          <w:tcPr>
            <w:tcW w:w="0" w:type="auto"/>
          </w:tcPr>
          <w:p w14:paraId="6E330B94" w14:textId="77777777" w:rsidR="004904E1" w:rsidRPr="00B51E18" w:rsidRDefault="004904E1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Automation Script Creation</w:t>
            </w:r>
          </w:p>
        </w:tc>
        <w:tc>
          <w:tcPr>
            <w:tcW w:w="0" w:type="auto"/>
          </w:tcPr>
          <w:p w14:paraId="37500BDA" w14:textId="77777777" w:rsidR="004904E1" w:rsidRPr="00B51E18" w:rsidRDefault="00004CDB" w:rsidP="00004CDB">
            <w:pPr>
              <w:widowControl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  <w:t>7</w:t>
            </w:r>
          </w:p>
        </w:tc>
        <w:tc>
          <w:tcPr>
            <w:tcW w:w="0" w:type="auto"/>
          </w:tcPr>
          <w:p w14:paraId="14E37101" w14:textId="77777777" w:rsidR="004904E1" w:rsidRPr="00B51E18" w:rsidRDefault="00004CDB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26</w:t>
            </w:r>
            <w:r w:rsidRPr="00B51E18">
              <w:rPr>
                <w:rFonts w:asciiTheme="majorBidi" w:hAnsiTheme="majorBidi" w:cstheme="majorBidi"/>
              </w:rPr>
              <w:t>/10/2025</w:t>
            </w:r>
          </w:p>
        </w:tc>
        <w:tc>
          <w:tcPr>
            <w:tcW w:w="0" w:type="auto"/>
          </w:tcPr>
          <w:p w14:paraId="7472FFCA" w14:textId="77777777" w:rsidR="004904E1" w:rsidRPr="00B51E18" w:rsidRDefault="00004CDB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1/11</w:t>
            </w:r>
            <w:r w:rsidRPr="00B51E18">
              <w:rPr>
                <w:rFonts w:asciiTheme="majorBidi" w:hAnsiTheme="majorBidi" w:cstheme="majorBidi"/>
              </w:rPr>
              <w:t>/2025</w:t>
            </w:r>
          </w:p>
        </w:tc>
      </w:tr>
      <w:tr w:rsidR="004904E1" w:rsidRPr="00B51E18" w14:paraId="3A7EDF24" w14:textId="77777777" w:rsidTr="004904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18"/>
        </w:trPr>
        <w:tc>
          <w:tcPr>
            <w:tcW w:w="0" w:type="auto"/>
          </w:tcPr>
          <w:p w14:paraId="77794458" w14:textId="77777777" w:rsidR="004904E1" w:rsidRPr="00B51E18" w:rsidRDefault="004904E1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API Testing</w:t>
            </w:r>
          </w:p>
        </w:tc>
        <w:tc>
          <w:tcPr>
            <w:tcW w:w="0" w:type="auto"/>
          </w:tcPr>
          <w:p w14:paraId="023FE945" w14:textId="77777777" w:rsidR="004904E1" w:rsidRPr="00B51E18" w:rsidRDefault="00004CDB" w:rsidP="00004CDB">
            <w:pPr>
              <w:widowControl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  <w:t>7</w:t>
            </w:r>
          </w:p>
        </w:tc>
        <w:tc>
          <w:tcPr>
            <w:tcW w:w="0" w:type="auto"/>
          </w:tcPr>
          <w:p w14:paraId="68E4B4EF" w14:textId="77777777" w:rsidR="004904E1" w:rsidRPr="00B51E18" w:rsidRDefault="00004CDB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2/11</w:t>
            </w:r>
            <w:r w:rsidRPr="00B51E18">
              <w:rPr>
                <w:rFonts w:asciiTheme="majorBidi" w:hAnsiTheme="majorBidi" w:cstheme="majorBidi"/>
              </w:rPr>
              <w:t>/2025</w:t>
            </w:r>
          </w:p>
        </w:tc>
        <w:tc>
          <w:tcPr>
            <w:tcW w:w="0" w:type="auto"/>
          </w:tcPr>
          <w:p w14:paraId="28FE2FDC" w14:textId="77777777" w:rsidR="004904E1" w:rsidRPr="00B51E18" w:rsidRDefault="00004CDB" w:rsidP="000F24D8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8/11</w:t>
            </w:r>
            <w:r w:rsidRPr="00B51E18">
              <w:rPr>
                <w:rFonts w:asciiTheme="majorBidi" w:hAnsiTheme="majorBidi" w:cstheme="majorBidi"/>
              </w:rPr>
              <w:t>/2025</w:t>
            </w:r>
          </w:p>
        </w:tc>
      </w:tr>
      <w:tr w:rsidR="005B1E36" w:rsidRPr="00B51E18" w14:paraId="7E69578C" w14:textId="77777777" w:rsidTr="00D913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18"/>
        </w:trPr>
        <w:tc>
          <w:tcPr>
            <w:tcW w:w="0" w:type="auto"/>
          </w:tcPr>
          <w:p w14:paraId="30434836" w14:textId="77777777" w:rsidR="005B1E36" w:rsidRPr="00B51E18" w:rsidRDefault="005B1E36" w:rsidP="00D913EF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Database Testing</w:t>
            </w:r>
          </w:p>
        </w:tc>
        <w:tc>
          <w:tcPr>
            <w:tcW w:w="0" w:type="auto"/>
          </w:tcPr>
          <w:p w14:paraId="20361B2F" w14:textId="77777777" w:rsidR="005B1E36" w:rsidRPr="00B51E18" w:rsidRDefault="00004CDB" w:rsidP="00004CDB">
            <w:pPr>
              <w:widowControl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  <w:t>7</w:t>
            </w:r>
          </w:p>
        </w:tc>
        <w:tc>
          <w:tcPr>
            <w:tcW w:w="0" w:type="auto"/>
          </w:tcPr>
          <w:p w14:paraId="56BD8C33" w14:textId="77777777" w:rsidR="005B1E36" w:rsidRPr="00B51E18" w:rsidRDefault="00004CDB" w:rsidP="00D913EF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9/11</w:t>
            </w:r>
            <w:r w:rsidRPr="00B51E18">
              <w:rPr>
                <w:rFonts w:asciiTheme="majorBidi" w:hAnsiTheme="majorBidi" w:cstheme="majorBidi"/>
              </w:rPr>
              <w:t>/2025</w:t>
            </w:r>
          </w:p>
        </w:tc>
        <w:tc>
          <w:tcPr>
            <w:tcW w:w="0" w:type="auto"/>
          </w:tcPr>
          <w:p w14:paraId="40B86E39" w14:textId="77777777" w:rsidR="005B1E36" w:rsidRPr="00B51E18" w:rsidRDefault="00004CDB" w:rsidP="00D913EF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16/11</w:t>
            </w:r>
            <w:r w:rsidRPr="00B51E18">
              <w:rPr>
                <w:rFonts w:asciiTheme="majorBidi" w:hAnsiTheme="majorBidi" w:cstheme="majorBidi"/>
              </w:rPr>
              <w:t>/2025</w:t>
            </w:r>
          </w:p>
        </w:tc>
      </w:tr>
      <w:tr w:rsidR="005B1E36" w:rsidRPr="00B51E18" w14:paraId="112F8482" w14:textId="77777777" w:rsidTr="005B1E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1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83B5" w14:textId="77777777" w:rsidR="005B1E36" w:rsidRPr="00B51E18" w:rsidRDefault="005B1E36" w:rsidP="00D913EF">
            <w:pPr>
              <w:widowControl w:val="0"/>
              <w:spacing w:after="0" w:line="240" w:lineRule="auto"/>
              <w:rPr>
                <w:rFonts w:asciiTheme="majorBidi" w:hAnsiTheme="majorBidi" w:cstheme="majorBidi"/>
              </w:rPr>
            </w:pPr>
            <w:r w:rsidRPr="00B51E18">
              <w:rPr>
                <w:rFonts w:asciiTheme="majorBidi" w:hAnsiTheme="majorBidi" w:cstheme="majorBidi"/>
              </w:rPr>
              <w:t>Final Review &amp; Reporting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7551" w14:textId="77777777" w:rsidR="005B1E36" w:rsidRPr="00B51E18" w:rsidRDefault="00AB6972" w:rsidP="00004CDB">
            <w:pPr>
              <w:widowControl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97F7" w14:textId="77777777" w:rsidR="005B1E36" w:rsidRPr="00B51E18" w:rsidRDefault="00AB6972" w:rsidP="00D913EF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17/11</w:t>
            </w:r>
            <w:r w:rsidRPr="00B51E18">
              <w:rPr>
                <w:rFonts w:asciiTheme="majorBidi" w:hAnsiTheme="majorBidi" w:cstheme="majorBidi"/>
              </w:rPr>
              <w:t>/2025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BC2B" w14:textId="77777777" w:rsidR="005B1E36" w:rsidRPr="00B51E18" w:rsidRDefault="00AB6972" w:rsidP="00D913EF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>
              <w:rPr>
                <w:rFonts w:asciiTheme="majorBidi" w:hAnsiTheme="majorBidi" w:cstheme="majorBidi"/>
              </w:rPr>
              <w:t>24/11</w:t>
            </w:r>
            <w:r w:rsidRPr="00B51E18">
              <w:rPr>
                <w:rFonts w:asciiTheme="majorBidi" w:hAnsiTheme="majorBidi" w:cstheme="majorBidi"/>
              </w:rPr>
              <w:t>/2025</w:t>
            </w:r>
          </w:p>
        </w:tc>
      </w:tr>
    </w:tbl>
    <w:p w14:paraId="66FB1C42" w14:textId="77777777" w:rsidR="000F24D8" w:rsidRPr="00B51E18" w:rsidRDefault="000F24D8" w:rsidP="000F24D8">
      <w:pPr>
        <w:spacing w:after="0" w:line="240" w:lineRule="auto"/>
        <w:rPr>
          <w:rFonts w:asciiTheme="majorBidi" w:eastAsia="Times New Roman" w:hAnsiTheme="majorBidi" w:cstheme="majorBidi"/>
          <w:i/>
          <w:color w:val="0000FF"/>
          <w:sz w:val="20"/>
          <w:szCs w:val="20"/>
          <w:lang w:eastAsia="en-GB"/>
        </w:rPr>
      </w:pPr>
    </w:p>
    <w:p w14:paraId="4A77F02F" w14:textId="77777777" w:rsidR="000F24D8" w:rsidRPr="00B51E18" w:rsidRDefault="000F24D8" w:rsidP="000F24D8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eastAsia="en-GB"/>
        </w:rPr>
      </w:pPr>
    </w:p>
    <w:p w14:paraId="76461D9A" w14:textId="77777777" w:rsidR="005B1E36" w:rsidRPr="00B51E18" w:rsidRDefault="005B1E36" w:rsidP="005B1E36">
      <w:pPr>
        <w:pStyle w:val="Heading3"/>
        <w:numPr>
          <w:ilvl w:val="0"/>
          <w:numId w:val="0"/>
        </w:numPr>
        <w:ind w:left="568"/>
        <w:rPr>
          <w:rFonts w:asciiTheme="majorBidi" w:hAnsiTheme="majorBidi"/>
        </w:rPr>
      </w:pPr>
      <w:r w:rsidRPr="00B51E18">
        <w:rPr>
          <w:rStyle w:val="Strong"/>
          <w:rFonts w:asciiTheme="majorBidi" w:hAnsiTheme="majorBidi"/>
          <w:b/>
          <w:bCs/>
        </w:rPr>
        <w:t xml:space="preserve">5.3 </w:t>
      </w:r>
      <w:r w:rsidRPr="00B51E18">
        <w:rPr>
          <w:rStyle w:val="Strong"/>
          <w:rFonts w:asciiTheme="majorBidi" w:hAnsiTheme="majorBidi"/>
          <w:b/>
          <w:bCs/>
          <w:rtl/>
        </w:rPr>
        <w:t xml:space="preserve"> </w:t>
      </w:r>
      <w:r w:rsidRPr="00B51E18">
        <w:rPr>
          <w:rStyle w:val="Strong"/>
          <w:rFonts w:asciiTheme="majorBidi" w:hAnsiTheme="majorBidi"/>
          <w:b/>
          <w:bCs/>
        </w:rPr>
        <w:t>Deliverables</w:t>
      </w:r>
    </w:p>
    <w:p w14:paraId="7AEA97AD" w14:textId="77777777" w:rsidR="005B1E36" w:rsidRPr="00B51E18" w:rsidRDefault="005B1E36" w:rsidP="005B1E36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The following deliverables will be produced and shared by </w:t>
      </w:r>
      <w:r w:rsidRPr="00B51E18">
        <w:rPr>
          <w:rStyle w:val="Strong"/>
          <w:rFonts w:asciiTheme="majorBidi" w:hAnsiTheme="majorBidi" w:cstheme="majorBidi"/>
        </w:rPr>
        <w:t>Team Two</w:t>
      </w:r>
      <w:r w:rsidRPr="00B51E18">
        <w:rPr>
          <w:rFonts w:asciiTheme="majorBidi" w:hAnsiTheme="majorBidi" w:cstheme="majorBidi"/>
        </w:rPr>
        <w:t xml:space="preserve"> during and after the testing process:</w:t>
      </w:r>
    </w:p>
    <w:p w14:paraId="14C9B612" w14:textId="77777777" w:rsidR="005B1E36" w:rsidRPr="00B51E18" w:rsidRDefault="005B1E36" w:rsidP="005B1E36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Test Plan:</w:t>
      </w:r>
      <w:r w:rsidRPr="00B51E18">
        <w:rPr>
          <w:rFonts w:asciiTheme="majorBidi" w:hAnsiTheme="majorBidi" w:cstheme="majorBidi"/>
        </w:rPr>
        <w:t xml:space="preserve"> This document, describing the overall testing approach and scope.</w:t>
      </w:r>
    </w:p>
    <w:p w14:paraId="195A8B83" w14:textId="77777777" w:rsidR="005B1E36" w:rsidRPr="00B51E18" w:rsidRDefault="005B1E36" w:rsidP="005B1E36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Test Cases Document:</w:t>
      </w:r>
      <w:r w:rsidRPr="00B51E18">
        <w:rPr>
          <w:rFonts w:asciiTheme="majorBidi" w:hAnsiTheme="majorBidi" w:cstheme="majorBidi"/>
        </w:rPr>
        <w:t xml:space="preserve"> Manual test cases created in </w:t>
      </w:r>
      <w:r w:rsidRPr="00B51E18">
        <w:rPr>
          <w:rStyle w:val="Strong"/>
          <w:rFonts w:asciiTheme="majorBidi" w:hAnsiTheme="majorBidi" w:cstheme="majorBidi"/>
        </w:rPr>
        <w:t>Excel</w:t>
      </w:r>
      <w:r w:rsidRPr="00B51E18">
        <w:rPr>
          <w:rFonts w:asciiTheme="majorBidi" w:hAnsiTheme="majorBidi" w:cstheme="majorBidi"/>
        </w:rPr>
        <w:t xml:space="preserve"> and tracked using </w:t>
      </w:r>
      <w:r w:rsidRPr="00B51E18">
        <w:rPr>
          <w:rStyle w:val="Strong"/>
          <w:rFonts w:asciiTheme="majorBidi" w:hAnsiTheme="majorBidi" w:cstheme="majorBidi"/>
        </w:rPr>
        <w:t>Jira</w:t>
      </w:r>
      <w:r w:rsidRPr="00B51E18">
        <w:rPr>
          <w:rFonts w:asciiTheme="majorBidi" w:hAnsiTheme="majorBidi" w:cstheme="majorBidi"/>
        </w:rPr>
        <w:t>.</w:t>
      </w:r>
    </w:p>
    <w:p w14:paraId="41A6D231" w14:textId="77777777" w:rsidR="005B1E36" w:rsidRPr="00B51E18" w:rsidRDefault="005B1E36" w:rsidP="005B1E36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Automation Scripts:</w:t>
      </w:r>
      <w:r w:rsidRPr="00B51E18">
        <w:rPr>
          <w:rFonts w:asciiTheme="majorBidi" w:hAnsiTheme="majorBidi" w:cstheme="majorBidi"/>
        </w:rPr>
        <w:t xml:space="preserve"> Developed using </w:t>
      </w:r>
      <w:r w:rsidRPr="00B51E18">
        <w:rPr>
          <w:rStyle w:val="Strong"/>
          <w:rFonts w:asciiTheme="majorBidi" w:hAnsiTheme="majorBidi" w:cstheme="majorBidi"/>
        </w:rPr>
        <w:t>Selenium WebDriver</w:t>
      </w:r>
      <w:r w:rsidRPr="00B51E18">
        <w:rPr>
          <w:rFonts w:asciiTheme="majorBidi" w:hAnsiTheme="majorBidi" w:cstheme="majorBidi"/>
        </w:rPr>
        <w:t xml:space="preserve"> integrated with </w:t>
      </w:r>
      <w:r w:rsidRPr="00B51E18">
        <w:rPr>
          <w:rStyle w:val="Strong"/>
          <w:rFonts w:asciiTheme="majorBidi" w:hAnsiTheme="majorBidi" w:cstheme="majorBidi"/>
        </w:rPr>
        <w:t>TestNG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Allure</w:t>
      </w:r>
      <w:r w:rsidRPr="00B51E18">
        <w:rPr>
          <w:rFonts w:asciiTheme="majorBidi" w:hAnsiTheme="majorBidi" w:cstheme="majorBidi"/>
        </w:rPr>
        <w:t xml:space="preserve"> for automated execution and reporting.</w:t>
      </w:r>
    </w:p>
    <w:p w14:paraId="37DA8515" w14:textId="77777777" w:rsidR="005B1E36" w:rsidRPr="00B51E18" w:rsidRDefault="005B1E36" w:rsidP="005B1E36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Postman API Collection:</w:t>
      </w:r>
      <w:r w:rsidRPr="00B51E18">
        <w:rPr>
          <w:rFonts w:asciiTheme="majorBidi" w:hAnsiTheme="majorBidi" w:cstheme="majorBidi"/>
        </w:rPr>
        <w:t xml:space="preserve"> Contains all API requests and test cases for API validation of the </w:t>
      </w:r>
      <w:r w:rsidRPr="00B51E18">
        <w:rPr>
          <w:rStyle w:val="Strong"/>
          <w:rFonts w:asciiTheme="majorBidi" w:hAnsiTheme="majorBidi" w:cstheme="majorBidi"/>
        </w:rPr>
        <w:t>Automation Exercise</w:t>
      </w:r>
      <w:r w:rsidRPr="00B51E18">
        <w:rPr>
          <w:rFonts w:asciiTheme="majorBidi" w:hAnsiTheme="majorBidi" w:cstheme="majorBidi"/>
        </w:rPr>
        <w:t xml:space="preserve"> website.</w:t>
      </w:r>
    </w:p>
    <w:p w14:paraId="553043F4" w14:textId="77777777" w:rsidR="005B1E36" w:rsidRPr="00B51E18" w:rsidRDefault="005B1E36" w:rsidP="005B1E36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Database Validation Report:</w:t>
      </w:r>
      <w:r w:rsidRPr="00B51E18">
        <w:rPr>
          <w:rFonts w:asciiTheme="majorBidi" w:hAnsiTheme="majorBidi" w:cstheme="majorBidi"/>
        </w:rPr>
        <w:t xml:space="preserve"> SQL query results and validation reports generated using </w:t>
      </w:r>
      <w:r w:rsidRPr="00B51E18">
        <w:rPr>
          <w:rStyle w:val="Strong"/>
          <w:rFonts w:asciiTheme="majorBidi" w:hAnsiTheme="majorBidi" w:cstheme="majorBidi"/>
        </w:rPr>
        <w:t>MySQL Workbench</w:t>
      </w:r>
      <w:r w:rsidRPr="00B51E18">
        <w:rPr>
          <w:rFonts w:asciiTheme="majorBidi" w:hAnsiTheme="majorBidi" w:cstheme="majorBidi"/>
        </w:rPr>
        <w:t xml:space="preserve"> for </w:t>
      </w:r>
      <w:r w:rsidRPr="00B51E18">
        <w:rPr>
          <w:rStyle w:val="Strong"/>
          <w:rFonts w:asciiTheme="majorBidi" w:hAnsiTheme="majorBidi" w:cstheme="majorBidi"/>
        </w:rPr>
        <w:t>OpenCart Demo</w:t>
      </w:r>
      <w:r w:rsidRPr="00B51E18">
        <w:rPr>
          <w:rFonts w:asciiTheme="majorBidi" w:hAnsiTheme="majorBidi" w:cstheme="majorBidi"/>
        </w:rPr>
        <w:t xml:space="preserve"> database testing.</w:t>
      </w:r>
    </w:p>
    <w:p w14:paraId="37ABD2DD" w14:textId="77777777" w:rsidR="005B1E36" w:rsidRPr="00B51E18" w:rsidRDefault="005B1E36" w:rsidP="005B1E36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Bug Report:</w:t>
      </w:r>
      <w:r w:rsidRPr="00B51E18">
        <w:rPr>
          <w:rFonts w:asciiTheme="majorBidi" w:hAnsiTheme="majorBidi" w:cstheme="majorBidi"/>
        </w:rPr>
        <w:t xml:space="preserve"> All identified defects logged and tracked in </w:t>
      </w:r>
      <w:r w:rsidRPr="00B51E18">
        <w:rPr>
          <w:rStyle w:val="Strong"/>
          <w:rFonts w:asciiTheme="majorBidi" w:hAnsiTheme="majorBidi" w:cstheme="majorBidi"/>
        </w:rPr>
        <w:t>Jira</w:t>
      </w:r>
      <w:r w:rsidRPr="00B51E18">
        <w:rPr>
          <w:rFonts w:asciiTheme="majorBidi" w:hAnsiTheme="majorBidi" w:cstheme="majorBidi"/>
        </w:rPr>
        <w:t>, including severity, steps to reproduce, and resolution status.</w:t>
      </w:r>
    </w:p>
    <w:p w14:paraId="55C53F5A" w14:textId="77777777" w:rsidR="005B1E36" w:rsidRPr="00B51E18" w:rsidRDefault="005B1E36" w:rsidP="005B1E36">
      <w:pPr>
        <w:pStyle w:val="NormalWeb"/>
        <w:numPr>
          <w:ilvl w:val="0"/>
          <w:numId w:val="32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Final Test Summary Report:</w:t>
      </w:r>
      <w:r w:rsidRPr="00B51E18">
        <w:rPr>
          <w:rFonts w:asciiTheme="majorBidi" w:hAnsiTheme="majorBidi" w:cstheme="majorBidi"/>
        </w:rPr>
        <w:t xml:space="preserve"> Consolidated summary of all testing phases, results, and defect statistics.</w:t>
      </w:r>
    </w:p>
    <w:p w14:paraId="0B1C3C16" w14:textId="77777777" w:rsidR="000F24D8" w:rsidRPr="00B51E18" w:rsidRDefault="0002497B" w:rsidP="0002497B">
      <w:pPr>
        <w:rPr>
          <w:rFonts w:asciiTheme="majorBidi" w:eastAsia="Times New Roman" w:hAnsiTheme="majorBidi" w:cstheme="majorBidi"/>
          <w:i/>
          <w:color w:val="0000FF"/>
          <w:lang w:eastAsia="en-GB"/>
        </w:rPr>
      </w:pPr>
      <w:r w:rsidRPr="00B51E18">
        <w:rPr>
          <w:rFonts w:asciiTheme="majorBidi" w:eastAsia="Times New Roman" w:hAnsiTheme="majorBidi" w:cstheme="majorBidi"/>
          <w:i/>
          <w:color w:val="0000FF"/>
          <w:lang w:eastAsia="en-GB"/>
        </w:rPr>
        <w:br w:type="page"/>
      </w:r>
    </w:p>
    <w:p w14:paraId="5539CA0B" w14:textId="77777777" w:rsidR="005B1E36" w:rsidRPr="00B51E18" w:rsidRDefault="005B1E36" w:rsidP="005B1E36">
      <w:pPr>
        <w:pStyle w:val="Heading3"/>
        <w:numPr>
          <w:ilvl w:val="0"/>
          <w:numId w:val="0"/>
        </w:numPr>
        <w:ind w:left="1288" w:hanging="720"/>
        <w:rPr>
          <w:rStyle w:val="Strong"/>
          <w:rFonts w:asciiTheme="majorBidi" w:hAnsiTheme="majorBidi"/>
          <w:b/>
          <w:bCs/>
          <w:sz w:val="28"/>
          <w:szCs w:val="28"/>
          <w:rtl/>
        </w:rPr>
      </w:pPr>
      <w:r w:rsidRPr="00B51E18">
        <w:rPr>
          <w:rStyle w:val="Strong"/>
          <w:rFonts w:asciiTheme="majorBidi" w:hAnsiTheme="majorBidi"/>
          <w:b/>
          <w:bCs/>
          <w:sz w:val="28"/>
          <w:szCs w:val="28"/>
        </w:rPr>
        <w:lastRenderedPageBreak/>
        <w:t>5.4 Defects &amp; Metrics</w:t>
      </w:r>
    </w:p>
    <w:p w14:paraId="2508EEBA" w14:textId="77777777" w:rsidR="003440F8" w:rsidRPr="00B51E18" w:rsidRDefault="003440F8" w:rsidP="003440F8">
      <w:pPr>
        <w:pStyle w:val="PDF-FigureTitle"/>
        <w:rPr>
          <w:rFonts w:asciiTheme="majorBidi" w:hAnsiTheme="majorBidi" w:cstheme="majorBidi"/>
          <w:lang w:val="en-US" w:bidi="ar-JO"/>
        </w:rPr>
      </w:pPr>
      <w:r w:rsidRPr="00B51E18">
        <w:rPr>
          <w:rFonts w:asciiTheme="majorBidi" w:hAnsiTheme="majorBidi" w:cstheme="majorBidi"/>
          <w:lang w:val="en-US" w:bidi="ar-JO"/>
        </w:rPr>
        <w:t xml:space="preserve">                5.4.1</w:t>
      </w:r>
      <w:r w:rsidRPr="00B51E18">
        <w:rPr>
          <w:rStyle w:val="Strong"/>
          <w:rFonts w:asciiTheme="majorBidi" w:hAnsiTheme="majorBidi" w:cstheme="majorBidi"/>
          <w:b/>
          <w:bCs w:val="0"/>
        </w:rPr>
        <w:t xml:space="preserve">  Defects</w:t>
      </w:r>
    </w:p>
    <w:p w14:paraId="62BB0A2B" w14:textId="77777777" w:rsidR="005B1E36" w:rsidRPr="00B51E18" w:rsidRDefault="005B1E36" w:rsidP="005B1E36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All identified defects will be logged and tracked in </w:t>
      </w:r>
      <w:r w:rsidRPr="00B51E18">
        <w:rPr>
          <w:rStyle w:val="Strong"/>
          <w:rFonts w:asciiTheme="majorBidi" w:hAnsiTheme="majorBidi" w:cstheme="majorBidi"/>
        </w:rPr>
        <w:t>Jira</w:t>
      </w:r>
      <w:r w:rsidRPr="00B51E18">
        <w:rPr>
          <w:rFonts w:asciiTheme="majorBidi" w:hAnsiTheme="majorBidi" w:cstheme="majorBidi"/>
        </w:rPr>
        <w:t>, where each defect will include the following details:</w:t>
      </w:r>
    </w:p>
    <w:p w14:paraId="3C820118" w14:textId="77777777" w:rsidR="005B1E36" w:rsidRPr="00B51E18" w:rsidRDefault="005B1E36" w:rsidP="005B1E36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Summary and description of the issue</w:t>
      </w:r>
    </w:p>
    <w:p w14:paraId="6270B7A7" w14:textId="77777777" w:rsidR="005B1E36" w:rsidRPr="00B51E18" w:rsidRDefault="005B1E36" w:rsidP="005B1E36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Steps to reproduce</w:t>
      </w:r>
    </w:p>
    <w:p w14:paraId="19427BE1" w14:textId="77777777" w:rsidR="005B1E36" w:rsidRPr="00B51E18" w:rsidRDefault="005B1E36" w:rsidP="005B1E36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Expected vs. actual results</w:t>
      </w:r>
    </w:p>
    <w:p w14:paraId="26972408" w14:textId="77777777" w:rsidR="005B1E36" w:rsidRPr="00B51E18" w:rsidRDefault="005B1E36" w:rsidP="005B1E36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Severity and priority level</w:t>
      </w:r>
    </w:p>
    <w:p w14:paraId="0F4E10B7" w14:textId="77777777" w:rsidR="005B1E36" w:rsidRPr="00B51E18" w:rsidRDefault="005B1E36" w:rsidP="005B1E36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Assigned tester and developer</w:t>
      </w:r>
    </w:p>
    <w:p w14:paraId="40E3ECBC" w14:textId="77777777" w:rsidR="005B1E36" w:rsidRPr="00B51E18" w:rsidRDefault="005B1E36" w:rsidP="005B1E36">
      <w:pPr>
        <w:pStyle w:val="NormalWeb"/>
        <w:numPr>
          <w:ilvl w:val="0"/>
          <w:numId w:val="3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Current status (Open, In Progress, Resolved, Closed)</w:t>
      </w:r>
    </w:p>
    <w:p w14:paraId="02FDC13E" w14:textId="77777777" w:rsidR="000F24D8" w:rsidRPr="00B51E18" w:rsidRDefault="005B1E36" w:rsidP="005B1E36">
      <w:pPr>
        <w:pStyle w:val="NormalWeb"/>
        <w:rPr>
          <w:rFonts w:asciiTheme="majorBidi" w:hAnsiTheme="majorBidi" w:cstheme="majorBidi"/>
          <w:rtl/>
          <w:lang w:bidi="ar-EG"/>
        </w:rPr>
      </w:pPr>
      <w:r w:rsidRPr="00B51E18">
        <w:rPr>
          <w:rFonts w:asciiTheme="majorBidi" w:hAnsiTheme="majorBidi" w:cstheme="majorBidi"/>
        </w:rPr>
        <w:t xml:space="preserve">Defects will be categorized according to their </w:t>
      </w:r>
      <w:r w:rsidRPr="00B51E18">
        <w:rPr>
          <w:rStyle w:val="Strong"/>
          <w:rFonts w:asciiTheme="majorBidi" w:hAnsiTheme="majorBidi" w:cstheme="majorBidi"/>
        </w:rPr>
        <w:t>priority</w:t>
      </w:r>
      <w:r w:rsidRPr="00B51E18">
        <w:rPr>
          <w:rFonts w:asciiTheme="majorBidi" w:hAnsiTheme="majorBidi" w:cstheme="majorBidi"/>
        </w:rPr>
        <w:t xml:space="preserve"> as follows:</w:t>
      </w:r>
    </w:p>
    <w:p w14:paraId="5BEB0BF0" w14:textId="77777777" w:rsidR="000F24D8" w:rsidRPr="00B51E18" w:rsidRDefault="000F24D8" w:rsidP="0002497B">
      <w:pPr>
        <w:spacing w:after="0" w:line="240" w:lineRule="auto"/>
        <w:ind w:left="-142"/>
        <w:rPr>
          <w:rFonts w:asciiTheme="majorBidi" w:eastAsia="Times New Roman" w:hAnsiTheme="majorBidi" w:cstheme="majorBidi"/>
          <w:lang w:eastAsia="en-GB"/>
        </w:rPr>
      </w:pPr>
    </w:p>
    <w:tbl>
      <w:tblPr>
        <w:tblW w:w="8505" w:type="dxa"/>
        <w:tblInd w:w="2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4678"/>
      </w:tblGrid>
      <w:tr w:rsidR="000F24D8" w:rsidRPr="00B51E18" w14:paraId="7C644223" w14:textId="77777777" w:rsidTr="0002497B">
        <w:tc>
          <w:tcPr>
            <w:tcW w:w="3827" w:type="dxa"/>
            <w:shd w:val="clear" w:color="auto" w:fill="C0C0C0"/>
          </w:tcPr>
          <w:p w14:paraId="6335DAAB" w14:textId="77777777" w:rsidR="000F24D8" w:rsidRPr="00B51E18" w:rsidRDefault="000F24D8" w:rsidP="0002497B">
            <w:pPr>
              <w:spacing w:after="0" w:line="240" w:lineRule="auto"/>
              <w:ind w:right="29"/>
              <w:rPr>
                <w:rFonts w:asciiTheme="majorBidi" w:eastAsia="Times New Roman" w:hAnsiTheme="majorBidi" w:cstheme="majorBidi"/>
                <w:b/>
                <w:i/>
                <w:lang w:eastAsia="en-GB"/>
              </w:rPr>
            </w:pPr>
            <w:r w:rsidRPr="00B51E18">
              <w:rPr>
                <w:rFonts w:asciiTheme="majorBidi" w:eastAsia="Times New Roman" w:hAnsiTheme="majorBidi" w:cstheme="majorBidi"/>
                <w:b/>
                <w:i/>
                <w:lang w:eastAsia="en-GB"/>
              </w:rPr>
              <w:t xml:space="preserve">Priority </w:t>
            </w:r>
          </w:p>
        </w:tc>
        <w:tc>
          <w:tcPr>
            <w:tcW w:w="4678" w:type="dxa"/>
            <w:shd w:val="clear" w:color="auto" w:fill="C0C0C0"/>
          </w:tcPr>
          <w:p w14:paraId="2412B2DB" w14:textId="77777777" w:rsidR="000F24D8" w:rsidRPr="00B51E18" w:rsidRDefault="000F24D8" w:rsidP="0002497B">
            <w:pPr>
              <w:spacing w:after="0" w:line="240" w:lineRule="auto"/>
              <w:ind w:right="29" w:hanging="8"/>
              <w:rPr>
                <w:rFonts w:asciiTheme="majorBidi" w:eastAsia="Times New Roman" w:hAnsiTheme="majorBidi" w:cstheme="majorBidi"/>
                <w:b/>
                <w:i/>
                <w:lang w:eastAsia="en-GB"/>
              </w:rPr>
            </w:pPr>
            <w:r w:rsidRPr="00B51E18">
              <w:rPr>
                <w:rFonts w:asciiTheme="majorBidi" w:eastAsia="Times New Roman" w:hAnsiTheme="majorBidi" w:cstheme="majorBidi"/>
                <w:b/>
                <w:i/>
                <w:lang w:eastAsia="en-GB"/>
              </w:rPr>
              <w:t>Description</w:t>
            </w:r>
          </w:p>
        </w:tc>
      </w:tr>
      <w:tr w:rsidR="000F24D8" w:rsidRPr="00B51E18" w14:paraId="0252F25B" w14:textId="77777777" w:rsidTr="0002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3827" w:type="dxa"/>
          </w:tcPr>
          <w:p w14:paraId="2D4A3CF7" w14:textId="77777777" w:rsidR="000F24D8" w:rsidRPr="00B51E18" w:rsidRDefault="005B1E36" w:rsidP="0002497B">
            <w:pPr>
              <w:widowControl w:val="0"/>
              <w:spacing w:after="0" w:line="240" w:lineRule="auto"/>
              <w:ind w:left="-142" w:firstLine="142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0 – Critical</w:t>
            </w:r>
          </w:p>
        </w:tc>
        <w:tc>
          <w:tcPr>
            <w:tcW w:w="4678" w:type="dxa"/>
          </w:tcPr>
          <w:p w14:paraId="14119A23" w14:textId="77777777" w:rsidR="000F24D8" w:rsidRPr="00B51E18" w:rsidRDefault="005B1E36" w:rsidP="0002497B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Blocks main functionality or causes system crash; must be fixed immediately.</w:t>
            </w:r>
          </w:p>
        </w:tc>
      </w:tr>
      <w:tr w:rsidR="000F24D8" w:rsidRPr="00B51E18" w14:paraId="73CC45E1" w14:textId="77777777" w:rsidTr="0002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3827" w:type="dxa"/>
          </w:tcPr>
          <w:p w14:paraId="43284508" w14:textId="77777777" w:rsidR="000F24D8" w:rsidRPr="00B51E18" w:rsidRDefault="005B1E36" w:rsidP="0002497B">
            <w:pPr>
              <w:widowControl w:val="0"/>
              <w:spacing w:after="0" w:line="240" w:lineRule="auto"/>
              <w:ind w:left="-142" w:firstLine="142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1 – High</w:t>
            </w:r>
          </w:p>
        </w:tc>
        <w:tc>
          <w:tcPr>
            <w:tcW w:w="4678" w:type="dxa"/>
          </w:tcPr>
          <w:p w14:paraId="7AED11AE" w14:textId="77777777" w:rsidR="000F24D8" w:rsidRPr="00B51E18" w:rsidRDefault="005B1E36" w:rsidP="0002497B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Major feature failure or incorrect output that affects core functionality.</w:t>
            </w:r>
          </w:p>
        </w:tc>
      </w:tr>
      <w:tr w:rsidR="000F24D8" w:rsidRPr="00B51E18" w14:paraId="2BA10C6B" w14:textId="77777777" w:rsidTr="0002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3827" w:type="dxa"/>
          </w:tcPr>
          <w:p w14:paraId="7EA1CABC" w14:textId="77777777" w:rsidR="000F24D8" w:rsidRPr="00B51E18" w:rsidRDefault="005B1E36" w:rsidP="005B1E36">
            <w:pPr>
              <w:widowControl w:val="0"/>
              <w:spacing w:after="0" w:line="240" w:lineRule="auto"/>
              <w:ind w:left="-142" w:firstLine="142"/>
              <w:rPr>
                <w:rFonts w:asciiTheme="majorBidi" w:eastAsia="Times New Roman" w:hAnsiTheme="majorBidi" w:cstheme="majorBidi"/>
                <w:i/>
                <w:color w:val="000000"/>
                <w:rtl/>
                <w:lang w:eastAsia="en-GB" w:bidi="ar-EG"/>
              </w:rPr>
            </w:pPr>
            <w:r w:rsidRPr="00B51E18">
              <w:rPr>
                <w:rFonts w:asciiTheme="majorBidi" w:hAnsiTheme="majorBidi" w:cstheme="majorBidi"/>
              </w:rPr>
              <w:t>2 – Medium</w:t>
            </w:r>
          </w:p>
        </w:tc>
        <w:tc>
          <w:tcPr>
            <w:tcW w:w="4678" w:type="dxa"/>
          </w:tcPr>
          <w:p w14:paraId="1FEB9432" w14:textId="77777777" w:rsidR="000F24D8" w:rsidRPr="00B51E18" w:rsidRDefault="005B1E36" w:rsidP="0002497B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Functionality works but has minor usability or logic issues; not blocking.</w:t>
            </w:r>
          </w:p>
        </w:tc>
      </w:tr>
      <w:tr w:rsidR="000F24D8" w:rsidRPr="00B51E18" w14:paraId="01056573" w14:textId="77777777" w:rsidTr="0002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3827" w:type="dxa"/>
          </w:tcPr>
          <w:p w14:paraId="5C663EEF" w14:textId="77777777" w:rsidR="000F24D8" w:rsidRPr="00B51E18" w:rsidRDefault="005B1E36" w:rsidP="0002497B">
            <w:pPr>
              <w:widowControl w:val="0"/>
              <w:spacing w:after="0" w:line="240" w:lineRule="auto"/>
              <w:ind w:left="-142" w:firstLine="142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3 – Low</w:t>
            </w:r>
          </w:p>
        </w:tc>
        <w:tc>
          <w:tcPr>
            <w:tcW w:w="4678" w:type="dxa"/>
          </w:tcPr>
          <w:p w14:paraId="59893D66" w14:textId="77777777" w:rsidR="000F24D8" w:rsidRPr="00B51E18" w:rsidRDefault="005B1E36" w:rsidP="0002497B">
            <w:pPr>
              <w:widowControl w:val="0"/>
              <w:spacing w:after="0" w:line="240" w:lineRule="auto"/>
              <w:rPr>
                <w:rFonts w:asciiTheme="majorBidi" w:eastAsia="Times New Roman" w:hAnsiTheme="majorBidi" w:cstheme="majorBidi"/>
                <w:i/>
                <w:color w:val="000000"/>
                <w:lang w:eastAsia="en-GB"/>
              </w:rPr>
            </w:pPr>
            <w:r w:rsidRPr="00B51E18">
              <w:rPr>
                <w:rFonts w:asciiTheme="majorBidi" w:hAnsiTheme="majorBidi" w:cstheme="majorBidi"/>
              </w:rPr>
              <w:t>Minor UI, text, or layout issue that doesn’t affect functionality.</w:t>
            </w:r>
          </w:p>
        </w:tc>
      </w:tr>
    </w:tbl>
    <w:p w14:paraId="471195C3" w14:textId="77777777" w:rsidR="000F24D8" w:rsidRPr="00B51E18" w:rsidRDefault="000F24D8" w:rsidP="0002497B">
      <w:pPr>
        <w:widowControl w:val="0"/>
        <w:spacing w:after="0" w:line="240" w:lineRule="auto"/>
        <w:ind w:left="-142"/>
        <w:rPr>
          <w:rFonts w:asciiTheme="majorBidi" w:eastAsia="Times New Roman" w:hAnsiTheme="majorBidi" w:cstheme="majorBidi"/>
          <w:color w:val="0000FF"/>
          <w:lang w:eastAsia="en-GB"/>
        </w:rPr>
      </w:pPr>
      <w:r w:rsidRPr="00B51E18">
        <w:rPr>
          <w:rFonts w:asciiTheme="majorBidi" w:eastAsia="Times New Roman" w:hAnsiTheme="majorBidi" w:cstheme="majorBidi"/>
          <w:color w:val="0000FF"/>
          <w:lang w:eastAsia="en-GB"/>
        </w:rPr>
        <w:tab/>
      </w:r>
    </w:p>
    <w:p w14:paraId="08AB4165" w14:textId="77777777" w:rsidR="003440F8" w:rsidRPr="00B51E18" w:rsidRDefault="003440F8" w:rsidP="003440F8">
      <w:pPr>
        <w:pStyle w:val="Heading3"/>
        <w:numPr>
          <w:ilvl w:val="0"/>
          <w:numId w:val="0"/>
        </w:numPr>
        <w:ind w:left="1288" w:hanging="720"/>
        <w:rPr>
          <w:rFonts w:asciiTheme="majorBidi" w:hAnsiTheme="majorBidi"/>
        </w:rPr>
      </w:pPr>
      <w:r w:rsidRPr="00B51E18">
        <w:rPr>
          <w:rStyle w:val="Strong"/>
          <w:rFonts w:asciiTheme="majorBidi" w:hAnsiTheme="majorBidi"/>
          <w:b/>
          <w:bCs/>
        </w:rPr>
        <w:t>5.4.2 Test Metrics</w:t>
      </w:r>
    </w:p>
    <w:p w14:paraId="2CF87FAF" w14:textId="77777777" w:rsidR="003440F8" w:rsidRPr="00B51E18" w:rsidRDefault="003440F8" w:rsidP="003440F8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Weekly test metrics will be recorded and shared with the instructor to show testing progress and quality.</w:t>
      </w:r>
      <w:r w:rsidRPr="00B51E18">
        <w:rPr>
          <w:rFonts w:asciiTheme="majorBidi" w:hAnsiTheme="majorBidi" w:cstheme="majorBidi"/>
        </w:rPr>
        <w:br/>
        <w:t xml:space="preserve">The following key metrics will be tracked using </w:t>
      </w:r>
      <w:r w:rsidRPr="00B51E18">
        <w:rPr>
          <w:rStyle w:val="Strong"/>
          <w:rFonts w:asciiTheme="majorBidi" w:hAnsiTheme="majorBidi" w:cstheme="majorBidi"/>
        </w:rPr>
        <w:t>Jira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Excel</w:t>
      </w:r>
      <w:r w:rsidRPr="00B51E18">
        <w:rPr>
          <w:rFonts w:asciiTheme="majorBidi" w:hAnsiTheme="majorBidi" w:cstheme="majorBidi"/>
        </w:rPr>
        <w:t xml:space="preserve"> dashboards:</w:t>
      </w:r>
    </w:p>
    <w:p w14:paraId="544714B2" w14:textId="77777777" w:rsidR="003440F8" w:rsidRPr="00B51E18" w:rsidRDefault="003440F8" w:rsidP="003440F8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Total Executed Test Cases:</w:t>
      </w:r>
      <w:r w:rsidRPr="00B51E18">
        <w:rPr>
          <w:rFonts w:asciiTheme="majorBidi" w:hAnsiTheme="majorBidi" w:cstheme="majorBidi"/>
        </w:rPr>
        <w:t xml:space="preserve"> Number of test cases run during the week.</w:t>
      </w:r>
    </w:p>
    <w:p w14:paraId="45F1CC60" w14:textId="77777777" w:rsidR="003440F8" w:rsidRPr="00B51E18" w:rsidRDefault="003440F8" w:rsidP="003440F8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Passed / Failed Test Cases:</w:t>
      </w:r>
      <w:r w:rsidRPr="00B51E18">
        <w:rPr>
          <w:rFonts w:asciiTheme="majorBidi" w:hAnsiTheme="majorBidi" w:cstheme="majorBidi"/>
        </w:rPr>
        <w:t xml:space="preserve"> Count and percentage of successful vs. failed test cases.</w:t>
      </w:r>
    </w:p>
    <w:p w14:paraId="683A654D" w14:textId="77777777" w:rsidR="003440F8" w:rsidRPr="00B51E18" w:rsidRDefault="003440F8" w:rsidP="003440F8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Defect Density:</w:t>
      </w:r>
      <w:r w:rsidRPr="00B51E18">
        <w:rPr>
          <w:rFonts w:asciiTheme="majorBidi" w:hAnsiTheme="majorBidi" w:cstheme="majorBidi"/>
        </w:rPr>
        <w:t xml:space="preserve"> Ratio of total defects found to the total number of executed test cases.</w:t>
      </w:r>
    </w:p>
    <w:p w14:paraId="234D206D" w14:textId="77777777" w:rsidR="003440F8" w:rsidRPr="00B51E18" w:rsidRDefault="003440F8" w:rsidP="003440F8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Test Coverage Percentage:</w:t>
      </w:r>
      <w:r w:rsidRPr="00B51E18">
        <w:rPr>
          <w:rFonts w:asciiTheme="majorBidi" w:hAnsiTheme="majorBidi" w:cstheme="majorBidi"/>
        </w:rPr>
        <w:t xml:space="preserve"> Percentage of requirements covered by executed test cases.</w:t>
      </w:r>
    </w:p>
    <w:p w14:paraId="60E1CD30" w14:textId="77777777" w:rsidR="003440F8" w:rsidRPr="00B51E18" w:rsidRDefault="003440F8" w:rsidP="003440F8">
      <w:pPr>
        <w:pStyle w:val="NormalWeb"/>
        <w:numPr>
          <w:ilvl w:val="0"/>
          <w:numId w:val="34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Defect Resolution Rate:</w:t>
      </w:r>
      <w:r w:rsidRPr="00B51E18">
        <w:rPr>
          <w:rFonts w:asciiTheme="majorBidi" w:hAnsiTheme="majorBidi" w:cstheme="majorBidi"/>
        </w:rPr>
        <w:t xml:space="preserve"> Number of defects fixed per week compared to total defects reported.</w:t>
      </w:r>
    </w:p>
    <w:p w14:paraId="5189913D" w14:textId="77777777" w:rsidR="000F24D8" w:rsidRPr="00B51E18" w:rsidRDefault="000F24D8" w:rsidP="0002497B">
      <w:pPr>
        <w:spacing w:after="0" w:line="240" w:lineRule="auto"/>
        <w:ind w:left="-142" w:hanging="11"/>
        <w:rPr>
          <w:rFonts w:asciiTheme="majorBidi" w:eastAsia="Times New Roman" w:hAnsiTheme="majorBidi" w:cstheme="majorBidi"/>
          <w:color w:val="000000"/>
          <w:lang w:val="en-US" w:eastAsia="en-GB"/>
        </w:rPr>
      </w:pPr>
    </w:p>
    <w:p w14:paraId="2595B318" w14:textId="77777777" w:rsidR="000F24D8" w:rsidRPr="00B51E18" w:rsidRDefault="000F24D8" w:rsidP="0002497B">
      <w:pPr>
        <w:spacing w:after="0" w:line="240" w:lineRule="auto"/>
        <w:ind w:left="-142" w:hanging="11"/>
        <w:rPr>
          <w:rFonts w:asciiTheme="majorBidi" w:eastAsia="Times New Roman" w:hAnsiTheme="majorBidi" w:cstheme="majorBidi"/>
          <w:color w:val="000000"/>
          <w:lang w:eastAsia="en-GB"/>
        </w:rPr>
      </w:pPr>
    </w:p>
    <w:p w14:paraId="7B0462B4" w14:textId="77777777" w:rsidR="000F24D8" w:rsidRPr="00B51E18" w:rsidRDefault="000F24D8" w:rsidP="0002497B">
      <w:pPr>
        <w:spacing w:after="0" w:line="240" w:lineRule="auto"/>
        <w:ind w:left="-142" w:hanging="11"/>
        <w:rPr>
          <w:rFonts w:asciiTheme="majorBidi" w:eastAsia="Times New Roman" w:hAnsiTheme="majorBidi" w:cstheme="majorBidi"/>
          <w:color w:val="000000"/>
          <w:lang w:eastAsia="en-GB"/>
        </w:rPr>
      </w:pPr>
    </w:p>
    <w:p w14:paraId="724B7C10" w14:textId="77777777" w:rsidR="000F24D8" w:rsidRPr="00B51E18" w:rsidRDefault="000F24D8" w:rsidP="000F24D8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eastAsia="en-GB"/>
        </w:rPr>
      </w:pPr>
    </w:p>
    <w:p w14:paraId="54E36893" w14:textId="77777777" w:rsidR="003440F8" w:rsidRPr="00B51E18" w:rsidRDefault="003440F8" w:rsidP="003440F8">
      <w:pPr>
        <w:pStyle w:val="Heading3"/>
        <w:numPr>
          <w:ilvl w:val="0"/>
          <w:numId w:val="0"/>
        </w:numPr>
        <w:ind w:left="568"/>
        <w:rPr>
          <w:rFonts w:asciiTheme="majorBidi" w:hAnsiTheme="majorBidi"/>
          <w:sz w:val="28"/>
          <w:szCs w:val="28"/>
        </w:rPr>
      </w:pPr>
      <w:r w:rsidRPr="00B51E18">
        <w:rPr>
          <w:rStyle w:val="Strong"/>
          <w:rFonts w:asciiTheme="majorBidi" w:hAnsiTheme="majorBidi"/>
          <w:b/>
          <w:bCs/>
          <w:sz w:val="28"/>
          <w:szCs w:val="28"/>
        </w:rPr>
        <w:t>5.5 Test Suspension and Entry / Exit Criteria</w:t>
      </w:r>
    </w:p>
    <w:p w14:paraId="332FA57F" w14:textId="77777777" w:rsidR="003440F8" w:rsidRPr="00B51E18" w:rsidRDefault="003440F8" w:rsidP="003440F8">
      <w:pPr>
        <w:pStyle w:val="PDF-FigureTitle"/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  <w:b/>
          <w:bCs w:val="0"/>
        </w:rPr>
        <w:t>5.5.1 Suspension Criteria</w:t>
      </w:r>
    </w:p>
    <w:p w14:paraId="45ECC7A9" w14:textId="77777777" w:rsidR="003440F8" w:rsidRPr="00B51E18" w:rsidRDefault="003440F8" w:rsidP="003440F8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Testing activities may be </w:t>
      </w:r>
      <w:r w:rsidRPr="00B51E18">
        <w:rPr>
          <w:rStyle w:val="Strong"/>
          <w:rFonts w:asciiTheme="majorBidi" w:hAnsiTheme="majorBidi" w:cstheme="majorBidi"/>
        </w:rPr>
        <w:t>temporarily suspended</w:t>
      </w:r>
      <w:r w:rsidRPr="00B51E18">
        <w:rPr>
          <w:rFonts w:asciiTheme="majorBidi" w:hAnsiTheme="majorBidi" w:cstheme="majorBidi"/>
        </w:rPr>
        <w:t xml:space="preserve"> in the following situations:</w:t>
      </w:r>
    </w:p>
    <w:p w14:paraId="27B48606" w14:textId="77777777" w:rsidR="003440F8" w:rsidRPr="00B51E18" w:rsidRDefault="003440F8" w:rsidP="003440F8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The </w:t>
      </w:r>
      <w:r w:rsidRPr="00B51E18">
        <w:rPr>
          <w:rStyle w:val="Strong"/>
          <w:rFonts w:asciiTheme="majorBidi" w:hAnsiTheme="majorBidi" w:cstheme="majorBidi"/>
        </w:rPr>
        <w:t>testing environment or server</w:t>
      </w:r>
      <w:r w:rsidRPr="00B51E18">
        <w:rPr>
          <w:rFonts w:asciiTheme="majorBidi" w:hAnsiTheme="majorBidi" w:cstheme="majorBidi"/>
        </w:rPr>
        <w:t xml:space="preserve"> becomes unavailable or unstable.</w:t>
      </w:r>
    </w:p>
    <w:p w14:paraId="53864FAC" w14:textId="77777777" w:rsidR="003440F8" w:rsidRPr="00B51E18" w:rsidRDefault="003440F8" w:rsidP="003440F8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lastRenderedPageBreak/>
        <w:t>Test data</w:t>
      </w:r>
      <w:r w:rsidRPr="00B51E18">
        <w:rPr>
          <w:rFonts w:asciiTheme="majorBidi" w:hAnsiTheme="majorBidi" w:cstheme="majorBidi"/>
        </w:rPr>
        <w:t xml:space="preserve"> required for execution is missing, corrupted, or not accessible.</w:t>
      </w:r>
    </w:p>
    <w:p w14:paraId="62AB5BDD" w14:textId="77777777" w:rsidR="003440F8" w:rsidRPr="00B51E18" w:rsidRDefault="003440F8" w:rsidP="003440F8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Critical defects</w:t>
      </w:r>
      <w:r w:rsidRPr="00B51E18">
        <w:rPr>
          <w:rFonts w:asciiTheme="majorBidi" w:hAnsiTheme="majorBidi" w:cstheme="majorBidi"/>
        </w:rPr>
        <w:t xml:space="preserve"> are discovered that block the execution of further test cases.</w:t>
      </w:r>
    </w:p>
    <w:p w14:paraId="62F01A14" w14:textId="77777777" w:rsidR="003440F8" w:rsidRPr="00B51E18" w:rsidRDefault="003440F8" w:rsidP="003440F8">
      <w:pPr>
        <w:pStyle w:val="NormalWeb"/>
        <w:numPr>
          <w:ilvl w:val="0"/>
          <w:numId w:val="35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Third-party APIs or integrations</w:t>
      </w:r>
      <w:r w:rsidRPr="00B51E18">
        <w:rPr>
          <w:rFonts w:asciiTheme="majorBidi" w:hAnsiTheme="majorBidi" w:cstheme="majorBidi"/>
        </w:rPr>
        <w:t xml:space="preserve"> used during testing stop responding or fail continuously.</w:t>
      </w:r>
    </w:p>
    <w:p w14:paraId="30256794" w14:textId="77777777" w:rsidR="003440F8" w:rsidRPr="00B51E18" w:rsidRDefault="003440F8" w:rsidP="003440F8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Testing will be resumed once the issue has been resolved and confirmed by the team lead.</w:t>
      </w:r>
    </w:p>
    <w:p w14:paraId="26036B57" w14:textId="77777777" w:rsidR="003440F8" w:rsidRPr="00B51E18" w:rsidRDefault="00000000" w:rsidP="003440F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F450262">
          <v:rect id="_x0000_i1025" style="width:0;height:1.5pt" o:hralign="center" o:hrstd="t" o:hr="t" fillcolor="#a0a0a0" stroked="f"/>
        </w:pict>
      </w:r>
    </w:p>
    <w:p w14:paraId="6C39A286" w14:textId="77777777" w:rsidR="003440F8" w:rsidRPr="00B51E18" w:rsidRDefault="003440F8" w:rsidP="003440F8">
      <w:pPr>
        <w:pStyle w:val="PDF-FigureTitle"/>
        <w:rPr>
          <w:rFonts w:asciiTheme="majorBidi" w:hAnsiTheme="majorBidi" w:cstheme="majorBidi"/>
          <w:sz w:val="28"/>
          <w:szCs w:val="28"/>
        </w:rPr>
      </w:pPr>
      <w:r w:rsidRPr="00B51E18">
        <w:rPr>
          <w:rStyle w:val="Strong"/>
          <w:rFonts w:asciiTheme="majorBidi" w:hAnsiTheme="majorBidi" w:cstheme="majorBidi"/>
          <w:b/>
          <w:bCs w:val="0"/>
          <w:sz w:val="28"/>
          <w:szCs w:val="28"/>
        </w:rPr>
        <w:t>5.5.2 Entry / Exit Criteria</w:t>
      </w:r>
    </w:p>
    <w:p w14:paraId="7A1CD82D" w14:textId="77777777" w:rsidR="003440F8" w:rsidRPr="00B51E18" w:rsidRDefault="003440F8" w:rsidP="003440F8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51E18">
        <w:rPr>
          <w:rStyle w:val="Strong"/>
          <w:rFonts w:asciiTheme="majorBidi" w:hAnsiTheme="majorBidi" w:cstheme="majorBidi"/>
          <w:sz w:val="28"/>
          <w:szCs w:val="28"/>
        </w:rPr>
        <w:t>Entry Criteria:</w:t>
      </w:r>
      <w:r w:rsidRPr="00B51E18">
        <w:rPr>
          <w:rFonts w:asciiTheme="majorBidi" w:hAnsiTheme="majorBidi" w:cstheme="majorBidi"/>
          <w:sz w:val="28"/>
          <w:szCs w:val="28"/>
        </w:rPr>
        <w:br/>
        <w:t>Testing will start only when all the following conditions are met:</w:t>
      </w:r>
    </w:p>
    <w:p w14:paraId="3F9E2CF6" w14:textId="77777777" w:rsidR="003440F8" w:rsidRPr="00B51E18" w:rsidRDefault="003440F8" w:rsidP="003440F8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The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Test Plan</w:t>
      </w:r>
      <w:r w:rsidRPr="00B51E18">
        <w:rPr>
          <w:rFonts w:asciiTheme="majorBidi" w:hAnsiTheme="majorBidi" w:cstheme="majorBidi"/>
          <w:sz w:val="28"/>
          <w:szCs w:val="28"/>
        </w:rPr>
        <w:t xml:space="preserve"> has been reviewed and approved by the instructor/supervisor.</w:t>
      </w:r>
    </w:p>
    <w:p w14:paraId="322FA186" w14:textId="77777777" w:rsidR="003440F8" w:rsidRPr="00B51E18" w:rsidRDefault="003440F8" w:rsidP="003440F8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The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Test Environment</w:t>
      </w:r>
      <w:r w:rsidRPr="00B51E18">
        <w:rPr>
          <w:rFonts w:asciiTheme="majorBidi" w:hAnsiTheme="majorBidi" w:cstheme="majorBidi"/>
          <w:sz w:val="28"/>
          <w:szCs w:val="28"/>
        </w:rPr>
        <w:t xml:space="preserve"> (Automation Exercise and OpenCart Demo) is configured and accessible.</w:t>
      </w:r>
    </w:p>
    <w:p w14:paraId="68546872" w14:textId="77777777" w:rsidR="003440F8" w:rsidRPr="00B51E18" w:rsidRDefault="003440F8" w:rsidP="003440F8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All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Test Cases</w:t>
      </w:r>
      <w:r w:rsidRPr="00B51E18">
        <w:rPr>
          <w:rFonts w:asciiTheme="majorBidi" w:hAnsiTheme="majorBidi" w:cstheme="majorBidi"/>
          <w:sz w:val="28"/>
          <w:szCs w:val="28"/>
        </w:rPr>
        <w:t xml:space="preserve">,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Automation Scripts</w:t>
      </w:r>
      <w:r w:rsidRPr="00B51E18">
        <w:rPr>
          <w:rFonts w:asciiTheme="majorBidi" w:hAnsiTheme="majorBidi" w:cstheme="majorBidi"/>
          <w:sz w:val="28"/>
          <w:szCs w:val="28"/>
        </w:rPr>
        <w:t xml:space="preserve">, and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Test Data</w:t>
      </w:r>
      <w:r w:rsidRPr="00B51E18">
        <w:rPr>
          <w:rFonts w:asciiTheme="majorBidi" w:hAnsiTheme="majorBidi" w:cstheme="majorBidi"/>
          <w:sz w:val="28"/>
          <w:szCs w:val="28"/>
        </w:rPr>
        <w:t xml:space="preserve"> are ready for execution.</w:t>
      </w:r>
    </w:p>
    <w:p w14:paraId="0937C44B" w14:textId="77777777" w:rsidR="003440F8" w:rsidRPr="00B51E18" w:rsidRDefault="003440F8" w:rsidP="003440F8">
      <w:pPr>
        <w:pStyle w:val="NormalWeb"/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>Required tools (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Jira, Excel, Selenium WebDriver, Postman, MySQL Workbench</w:t>
      </w:r>
      <w:r w:rsidRPr="00B51E18">
        <w:rPr>
          <w:rFonts w:asciiTheme="majorBidi" w:hAnsiTheme="majorBidi" w:cstheme="majorBidi"/>
          <w:sz w:val="28"/>
          <w:szCs w:val="28"/>
        </w:rPr>
        <w:t>) are installed and functional.</w:t>
      </w:r>
    </w:p>
    <w:p w14:paraId="3B7233C8" w14:textId="77777777" w:rsidR="003440F8" w:rsidRPr="00B51E18" w:rsidRDefault="003440F8" w:rsidP="003440F8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51E18">
        <w:rPr>
          <w:rStyle w:val="Strong"/>
          <w:rFonts w:asciiTheme="majorBidi" w:hAnsiTheme="majorBidi" w:cstheme="majorBidi"/>
          <w:sz w:val="28"/>
          <w:szCs w:val="28"/>
        </w:rPr>
        <w:t>Exit Criteria:</w:t>
      </w:r>
      <w:r w:rsidRPr="00B51E18">
        <w:rPr>
          <w:rFonts w:asciiTheme="majorBidi" w:hAnsiTheme="majorBidi" w:cstheme="majorBidi"/>
          <w:sz w:val="28"/>
          <w:szCs w:val="28"/>
        </w:rPr>
        <w:br/>
        <w:t>Testing will be considered complete when:</w:t>
      </w:r>
    </w:p>
    <w:p w14:paraId="273964E3" w14:textId="77777777" w:rsidR="003440F8" w:rsidRPr="00B51E18" w:rsidRDefault="003440F8" w:rsidP="003440F8">
      <w:pPr>
        <w:pStyle w:val="NormalWeb"/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All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critical and high-severity defects</w:t>
      </w:r>
      <w:r w:rsidRPr="00B51E18">
        <w:rPr>
          <w:rFonts w:asciiTheme="majorBidi" w:hAnsiTheme="majorBidi" w:cstheme="majorBidi"/>
          <w:sz w:val="28"/>
          <w:szCs w:val="28"/>
        </w:rPr>
        <w:t xml:space="preserve"> have been fixed and re-tested successfully.</w:t>
      </w:r>
    </w:p>
    <w:p w14:paraId="5FE01B26" w14:textId="77777777" w:rsidR="003440F8" w:rsidRPr="00B51E18" w:rsidRDefault="003440F8" w:rsidP="003440F8">
      <w:pPr>
        <w:pStyle w:val="NormalWeb"/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All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test cases</w:t>
      </w:r>
      <w:r w:rsidRPr="00B51E18">
        <w:rPr>
          <w:rFonts w:asciiTheme="majorBidi" w:hAnsiTheme="majorBidi" w:cstheme="majorBidi"/>
          <w:sz w:val="28"/>
          <w:szCs w:val="28"/>
        </w:rPr>
        <w:t xml:space="preserve"> have been executed and results documented.</w:t>
      </w:r>
    </w:p>
    <w:p w14:paraId="337E73F8" w14:textId="77777777" w:rsidR="003440F8" w:rsidRPr="00B51E18" w:rsidRDefault="003440F8" w:rsidP="003440F8">
      <w:pPr>
        <w:pStyle w:val="NormalWeb"/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The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Bug Report</w:t>
      </w:r>
      <w:r w:rsidRPr="00B51E18">
        <w:rPr>
          <w:rFonts w:asciiTheme="majorBidi" w:hAnsiTheme="majorBidi" w:cstheme="majorBidi"/>
          <w:sz w:val="28"/>
          <w:szCs w:val="28"/>
        </w:rPr>
        <w:t xml:space="preserve"> and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Final Test Summary Report</w:t>
      </w:r>
      <w:r w:rsidRPr="00B51E18">
        <w:rPr>
          <w:rFonts w:asciiTheme="majorBidi" w:hAnsiTheme="majorBidi" w:cstheme="majorBidi"/>
          <w:sz w:val="28"/>
          <w:szCs w:val="28"/>
        </w:rPr>
        <w:t xml:space="preserve"> have been submitted.</w:t>
      </w:r>
    </w:p>
    <w:p w14:paraId="1533D1E7" w14:textId="77777777" w:rsidR="003440F8" w:rsidRPr="00B51E18" w:rsidRDefault="003440F8" w:rsidP="003440F8">
      <w:pPr>
        <w:pStyle w:val="NormalWeb"/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>Test results meet the expected outcomes without major open issues.</w:t>
      </w:r>
    </w:p>
    <w:p w14:paraId="00085879" w14:textId="77777777" w:rsidR="003440F8" w:rsidRPr="00B51E18" w:rsidRDefault="00000000" w:rsidP="003440F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5793115">
          <v:rect id="_x0000_i1026" style="width:0;height:1.5pt" o:hralign="center" o:hrstd="t" o:hr="t" fillcolor="#a0a0a0" stroked="f"/>
        </w:pict>
      </w:r>
    </w:p>
    <w:p w14:paraId="5B36CD5B" w14:textId="77777777" w:rsidR="003440F8" w:rsidRPr="00B51E18" w:rsidRDefault="003440F8" w:rsidP="003440F8">
      <w:pPr>
        <w:pStyle w:val="PDF-FigureTitle"/>
        <w:rPr>
          <w:rFonts w:asciiTheme="majorBidi" w:hAnsiTheme="majorBidi" w:cstheme="majorBidi"/>
          <w:sz w:val="28"/>
          <w:szCs w:val="28"/>
        </w:rPr>
      </w:pPr>
      <w:r w:rsidRPr="00B51E18">
        <w:rPr>
          <w:rStyle w:val="Strong"/>
          <w:rFonts w:asciiTheme="majorBidi" w:hAnsiTheme="majorBidi" w:cstheme="majorBidi"/>
          <w:b/>
          <w:bCs w:val="0"/>
          <w:sz w:val="28"/>
          <w:szCs w:val="28"/>
        </w:rPr>
        <w:t>5.5.3 Exit from UAT into Live Criteria</w:t>
      </w:r>
    </w:p>
    <w:p w14:paraId="60710D20" w14:textId="77777777" w:rsidR="003440F8" w:rsidRPr="00B51E18" w:rsidRDefault="003440F8" w:rsidP="003440F8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>Before final submission and project closure, the following conditions must be satisfied:</w:t>
      </w:r>
    </w:p>
    <w:p w14:paraId="6C116FC5" w14:textId="77777777" w:rsidR="003440F8" w:rsidRPr="00B51E18" w:rsidRDefault="003440F8" w:rsidP="003440F8">
      <w:pPr>
        <w:pStyle w:val="NormalWeb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All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defects</w:t>
      </w:r>
      <w:r w:rsidRPr="00B51E18">
        <w:rPr>
          <w:rFonts w:asciiTheme="majorBidi" w:hAnsiTheme="majorBidi" w:cstheme="majorBidi"/>
          <w:sz w:val="28"/>
          <w:szCs w:val="28"/>
        </w:rPr>
        <w:t xml:space="preserve"> are either resolved or accepted with valid justification.</w:t>
      </w:r>
    </w:p>
    <w:p w14:paraId="73F9CF06" w14:textId="77777777" w:rsidR="003440F8" w:rsidRPr="00B51E18" w:rsidRDefault="003440F8" w:rsidP="003440F8">
      <w:pPr>
        <w:pStyle w:val="NormalWeb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Style w:val="Strong"/>
          <w:rFonts w:asciiTheme="majorBidi" w:hAnsiTheme="majorBidi" w:cstheme="majorBidi"/>
          <w:sz w:val="28"/>
          <w:szCs w:val="28"/>
        </w:rPr>
        <w:t>User Acceptance Testing (UAT)</w:t>
      </w:r>
      <w:r w:rsidRPr="00B51E18">
        <w:rPr>
          <w:rFonts w:asciiTheme="majorBidi" w:hAnsiTheme="majorBidi" w:cstheme="majorBidi"/>
          <w:sz w:val="28"/>
          <w:szCs w:val="28"/>
        </w:rPr>
        <w:t xml:space="preserve"> has been executed and signed off by the instructor.</w:t>
      </w:r>
    </w:p>
    <w:p w14:paraId="51882020" w14:textId="77777777" w:rsidR="003440F8" w:rsidRPr="00B51E18" w:rsidRDefault="003440F8" w:rsidP="003440F8">
      <w:pPr>
        <w:pStyle w:val="NormalWeb"/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B51E18">
        <w:rPr>
          <w:rFonts w:asciiTheme="majorBidi" w:hAnsiTheme="majorBidi" w:cstheme="majorBidi"/>
          <w:sz w:val="28"/>
          <w:szCs w:val="28"/>
        </w:rPr>
        <w:t xml:space="preserve">The </w:t>
      </w:r>
      <w:r w:rsidRPr="00B51E18">
        <w:rPr>
          <w:rStyle w:val="Strong"/>
          <w:rFonts w:asciiTheme="majorBidi" w:hAnsiTheme="majorBidi" w:cstheme="majorBidi"/>
          <w:sz w:val="28"/>
          <w:szCs w:val="28"/>
        </w:rPr>
        <w:t>Final Approval</w:t>
      </w:r>
      <w:r w:rsidRPr="00B51E18">
        <w:rPr>
          <w:rFonts w:asciiTheme="majorBidi" w:hAnsiTheme="majorBidi" w:cstheme="majorBidi"/>
          <w:sz w:val="28"/>
          <w:szCs w:val="28"/>
        </w:rPr>
        <w:t xml:space="preserve"> has been received to mark the project as completed and ready for presentation.</w:t>
      </w:r>
    </w:p>
    <w:p w14:paraId="6E454AB5" w14:textId="77777777" w:rsidR="003440F8" w:rsidRPr="00B51E18" w:rsidRDefault="003440F8" w:rsidP="000F24D8">
      <w:pPr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  <w:rtl/>
          <w:lang w:eastAsia="en-GB"/>
        </w:rPr>
      </w:pPr>
    </w:p>
    <w:p w14:paraId="734FEED9" w14:textId="77777777" w:rsidR="003440F8" w:rsidRPr="00B51E18" w:rsidRDefault="003440F8" w:rsidP="000F24D8">
      <w:pPr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  <w:rtl/>
          <w:lang w:eastAsia="en-GB"/>
        </w:rPr>
      </w:pPr>
    </w:p>
    <w:p w14:paraId="5C8AE6A7" w14:textId="77777777" w:rsidR="003440F8" w:rsidRPr="00B51E18" w:rsidRDefault="003440F8" w:rsidP="000F24D8">
      <w:pPr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  <w:rtl/>
          <w:lang w:eastAsia="en-GB"/>
        </w:rPr>
      </w:pPr>
    </w:p>
    <w:p w14:paraId="57BF7D31" w14:textId="77777777" w:rsidR="003440F8" w:rsidRPr="00B51E18" w:rsidRDefault="003440F8" w:rsidP="000F24D8">
      <w:pPr>
        <w:spacing w:after="0" w:line="240" w:lineRule="auto"/>
        <w:rPr>
          <w:rFonts w:asciiTheme="majorBidi" w:eastAsia="Times New Roman" w:hAnsiTheme="majorBidi" w:cstheme="majorBidi"/>
          <w:color w:val="000000"/>
          <w:sz w:val="18"/>
          <w:szCs w:val="18"/>
          <w:lang w:eastAsia="en-GB"/>
        </w:rPr>
      </w:pPr>
    </w:p>
    <w:p w14:paraId="6832A98C" w14:textId="77777777" w:rsidR="003440F8" w:rsidRPr="00B51E18" w:rsidRDefault="003440F8" w:rsidP="00D913EF">
      <w:pPr>
        <w:pStyle w:val="Heading2"/>
        <w:numPr>
          <w:ilvl w:val="0"/>
          <w:numId w:val="0"/>
        </w:numPr>
        <w:ind w:left="426"/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  <w:b/>
          <w:bCs/>
        </w:rPr>
        <w:lastRenderedPageBreak/>
        <w:t>5.6 Resources &amp; Responsibilities</w:t>
      </w:r>
    </w:p>
    <w:p w14:paraId="7A9F5D83" w14:textId="77777777" w:rsidR="000F24D8" w:rsidRPr="00B51E18" w:rsidRDefault="003440F8" w:rsidP="00D913EF">
      <w:pPr>
        <w:pStyle w:val="Heading3"/>
        <w:numPr>
          <w:ilvl w:val="0"/>
          <w:numId w:val="0"/>
        </w:numPr>
        <w:ind w:left="1288"/>
        <w:rPr>
          <w:rFonts w:asciiTheme="majorBidi" w:hAnsiTheme="majorBidi"/>
          <w:rtl/>
        </w:rPr>
      </w:pPr>
      <w:r w:rsidRPr="00B51E18">
        <w:rPr>
          <w:rStyle w:val="Strong"/>
          <w:rFonts w:asciiTheme="majorBidi" w:hAnsiTheme="majorBidi"/>
          <w:b/>
          <w:bCs/>
        </w:rPr>
        <w:t>5.6.1 Roles and Responsibilities</w:t>
      </w:r>
    </w:p>
    <w:p w14:paraId="4ED35BE1" w14:textId="77777777" w:rsidR="003440F8" w:rsidRPr="00B51E18" w:rsidRDefault="003440F8" w:rsidP="000F24D8">
      <w:pPr>
        <w:spacing w:after="0" w:line="240" w:lineRule="auto"/>
        <w:rPr>
          <w:rFonts w:asciiTheme="majorBidi" w:eastAsia="Times New Roman" w:hAnsiTheme="majorBidi" w:cstheme="majorBidi"/>
          <w:i/>
          <w:lang w:eastAsia="en-GB"/>
        </w:rPr>
      </w:pP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1350"/>
        <w:gridCol w:w="1405"/>
        <w:gridCol w:w="1744"/>
        <w:gridCol w:w="4527"/>
      </w:tblGrid>
      <w:tr w:rsidR="00DE29F5" w:rsidRPr="00DB55CF" w14:paraId="72FEE48E" w14:textId="77777777" w:rsidTr="00DB55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8B928" w14:textId="77777777" w:rsidR="00DB55CF" w:rsidRPr="00DB55CF" w:rsidRDefault="00DB55CF" w:rsidP="00DB55C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Staff Name</w:t>
            </w:r>
          </w:p>
        </w:tc>
        <w:tc>
          <w:tcPr>
            <w:tcW w:w="0" w:type="auto"/>
            <w:hideMark/>
          </w:tcPr>
          <w:p w14:paraId="3B63F505" w14:textId="77777777" w:rsidR="00DB55CF" w:rsidRPr="00DB55CF" w:rsidRDefault="00DB55CF" w:rsidP="00DB55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04BB9138" w14:textId="77777777" w:rsidR="00DB55CF" w:rsidRPr="00DB55CF" w:rsidRDefault="00DB55CF" w:rsidP="00DB55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Deliverable or Work Package</w:t>
            </w:r>
          </w:p>
        </w:tc>
        <w:tc>
          <w:tcPr>
            <w:tcW w:w="0" w:type="auto"/>
            <w:hideMark/>
          </w:tcPr>
          <w:p w14:paraId="2ABEC100" w14:textId="77777777" w:rsidR="00DB55CF" w:rsidRPr="00DB55CF" w:rsidRDefault="00DB55CF" w:rsidP="00DB55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DE29F5" w:rsidRPr="00DB55CF" w14:paraId="72EF3947" w14:textId="77777777" w:rsidTr="00DB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30755" w14:textId="77777777" w:rsidR="00DB55CF" w:rsidRPr="00DB55CF" w:rsidRDefault="00DB55CF" w:rsidP="00DB55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Sara Nasr</w:t>
            </w:r>
          </w:p>
        </w:tc>
        <w:tc>
          <w:tcPr>
            <w:tcW w:w="0" w:type="auto"/>
            <w:hideMark/>
          </w:tcPr>
          <w:p w14:paraId="1E8D2983" w14:textId="77777777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Lead / Software Tester &amp; QA Engineer</w:t>
            </w:r>
          </w:p>
        </w:tc>
        <w:tc>
          <w:tcPr>
            <w:tcW w:w="0" w:type="auto"/>
            <w:hideMark/>
          </w:tcPr>
          <w:p w14:paraId="287E5411" w14:textId="77777777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 Test Plan, Manual &amp; Automation Testing</w:t>
            </w:r>
          </w:p>
        </w:tc>
        <w:tc>
          <w:tcPr>
            <w:tcW w:w="0" w:type="auto"/>
            <w:hideMark/>
          </w:tcPr>
          <w:p w14:paraId="116BE2FA" w14:textId="79D2857F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Lead the QA team and manage all testing activities. Prepare and review the Test Plan, assign tasks, and monitor progress. Execute manual test cases for </w:t>
            </w:r>
            <w:r w:rsidR="004A5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Products</w:t>
            </w:r>
            <w:r w:rsidR="00DE29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, payment, subscription</w:t>
            </w:r>
            <w:r w:rsidR="004A5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E29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and scroll arrow 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feature</w:t>
            </w:r>
            <w:r w:rsidR="00DE29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 Participate in automation testing using Selenium for critical regression flows. Collaborate in API and database validation.</w:t>
            </w:r>
          </w:p>
        </w:tc>
      </w:tr>
      <w:tr w:rsidR="00DE29F5" w:rsidRPr="00DB55CF" w14:paraId="2341E466" w14:textId="77777777" w:rsidTr="00DB5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55C4A" w14:textId="77777777" w:rsidR="00DB55CF" w:rsidRPr="00DB55CF" w:rsidRDefault="00DB55CF" w:rsidP="00DB55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Mariam Samy</w:t>
            </w:r>
          </w:p>
        </w:tc>
        <w:tc>
          <w:tcPr>
            <w:tcW w:w="0" w:type="auto"/>
            <w:hideMark/>
          </w:tcPr>
          <w:p w14:paraId="57627AB1" w14:textId="77777777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 Tester &amp; QA Engineer</w:t>
            </w:r>
          </w:p>
        </w:tc>
        <w:tc>
          <w:tcPr>
            <w:tcW w:w="0" w:type="auto"/>
            <w:hideMark/>
          </w:tcPr>
          <w:p w14:paraId="7809C325" w14:textId="77777777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Manual, Automation &amp; API Test Artifacts</w:t>
            </w:r>
          </w:p>
        </w:tc>
        <w:tc>
          <w:tcPr>
            <w:tcW w:w="0" w:type="auto"/>
            <w:hideMark/>
          </w:tcPr>
          <w:p w14:paraId="29906365" w14:textId="778521FC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Execute manual test cases for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Registration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="004A5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Login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modules. Perform automation testing for UI navigation using Selenium. Conduct API testing for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Users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Search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A593D"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endpoints</w:t>
            </w:r>
            <w:r w:rsidR="004A59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DE29F5" w:rsidRPr="00DB55CF" w14:paraId="5E017ECF" w14:textId="77777777" w:rsidTr="00DB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3D434" w14:textId="77777777" w:rsidR="00DB55CF" w:rsidRPr="00DB55CF" w:rsidRDefault="00DB55CF" w:rsidP="00DB55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bidi="ar-JO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Aliaa</w:t>
            </w:r>
            <w:r w:rsidR="004D2467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 </w:t>
            </w:r>
            <w:r w:rsidR="004D2467">
              <w:rPr>
                <w:rFonts w:ascii="Times New Roman" w:eastAsia="Times New Roman" w:hAnsi="Times New Roman" w:cs="Times New Roman"/>
                <w:sz w:val="24"/>
                <w:szCs w:val="24"/>
                <w:lang w:val="en-US" w:bidi="ar-JO"/>
              </w:rPr>
              <w:t>Ali</w:t>
            </w:r>
          </w:p>
        </w:tc>
        <w:tc>
          <w:tcPr>
            <w:tcW w:w="0" w:type="auto"/>
            <w:hideMark/>
          </w:tcPr>
          <w:p w14:paraId="0C509CBF" w14:textId="77777777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 Tester &amp; QA Engineer</w:t>
            </w:r>
          </w:p>
        </w:tc>
        <w:tc>
          <w:tcPr>
            <w:tcW w:w="0" w:type="auto"/>
            <w:hideMark/>
          </w:tcPr>
          <w:p w14:paraId="0B99F44D" w14:textId="77777777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Manual, Automation &amp; API Test Artifacts</w:t>
            </w:r>
          </w:p>
        </w:tc>
        <w:tc>
          <w:tcPr>
            <w:tcW w:w="0" w:type="auto"/>
            <w:hideMark/>
          </w:tcPr>
          <w:p w14:paraId="2C3DE832" w14:textId="1C5853A6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Perform manual testing for </w:t>
            </w:r>
            <w:r w:rsidR="004A5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Home page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flow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Handle API testing for </w:t>
            </w:r>
            <w:r w:rsidR="00DE29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Home page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 Participate in database validation activities.</w:t>
            </w:r>
          </w:p>
        </w:tc>
      </w:tr>
      <w:tr w:rsidR="00DE29F5" w:rsidRPr="00DB55CF" w14:paraId="2BA2DE29" w14:textId="77777777" w:rsidTr="00DB5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AB153" w14:textId="77777777" w:rsidR="00DB55CF" w:rsidRPr="00DB55CF" w:rsidRDefault="00DB55CF" w:rsidP="00DB55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Mohamed Hamada</w:t>
            </w:r>
          </w:p>
        </w:tc>
        <w:tc>
          <w:tcPr>
            <w:tcW w:w="0" w:type="auto"/>
            <w:hideMark/>
          </w:tcPr>
          <w:p w14:paraId="6A21AD18" w14:textId="77777777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 Tester &amp; QA Engineer</w:t>
            </w:r>
          </w:p>
        </w:tc>
        <w:tc>
          <w:tcPr>
            <w:tcW w:w="0" w:type="auto"/>
            <w:hideMark/>
          </w:tcPr>
          <w:p w14:paraId="28FA59F2" w14:textId="77777777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Automation, API, and DB Test Deliverables</w:t>
            </w:r>
          </w:p>
        </w:tc>
        <w:tc>
          <w:tcPr>
            <w:tcW w:w="0" w:type="auto"/>
            <w:hideMark/>
          </w:tcPr>
          <w:p w14:paraId="275965CB" w14:textId="0F7B79B2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Execute </w:t>
            </w:r>
            <w:r w:rsidR="00DE29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manual &amp; 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automation</w:t>
            </w:r>
            <w:r w:rsidR="00DE29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testing and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Conduct API testing for </w:t>
            </w:r>
            <w:r w:rsidR="00DE29F5"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Checkout</w:t>
            </w:r>
            <w:r w:rsidR="00DE29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,</w:t>
            </w:r>
            <w:r w:rsidR="00DE29F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Payment</w:t>
            </w:r>
            <w:r w:rsidR="002265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Orders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endpoints</w:t>
            </w:r>
            <w:r w:rsidR="002265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TC-PAGE.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Support database testing and query validation for data persistence.</w:t>
            </w:r>
          </w:p>
        </w:tc>
      </w:tr>
      <w:tr w:rsidR="00DE29F5" w:rsidRPr="00DB55CF" w14:paraId="6E0B325F" w14:textId="77777777" w:rsidTr="00DB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19454" w14:textId="77777777" w:rsidR="00DB55CF" w:rsidRPr="00DB55CF" w:rsidRDefault="00DB55CF" w:rsidP="00DB55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Ahmed Fared</w:t>
            </w:r>
          </w:p>
        </w:tc>
        <w:tc>
          <w:tcPr>
            <w:tcW w:w="0" w:type="auto"/>
            <w:hideMark/>
          </w:tcPr>
          <w:p w14:paraId="63140E4A" w14:textId="77777777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 Tester &amp; QA Engineer</w:t>
            </w:r>
          </w:p>
        </w:tc>
        <w:tc>
          <w:tcPr>
            <w:tcW w:w="0" w:type="auto"/>
            <w:hideMark/>
          </w:tcPr>
          <w:p w14:paraId="13751A6E" w14:textId="72E0A18F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Automation, API, and DB</w:t>
            </w:r>
            <w:r w:rsidR="00AD153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 Deliverables</w:t>
            </w:r>
          </w:p>
        </w:tc>
        <w:tc>
          <w:tcPr>
            <w:tcW w:w="0" w:type="auto"/>
            <w:hideMark/>
          </w:tcPr>
          <w:p w14:paraId="0E83B6DF" w14:textId="10A6C675" w:rsidR="00DB55CF" w:rsidRPr="00DB55CF" w:rsidRDefault="00DB55CF" w:rsidP="00DB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 automation</w:t>
            </w:r>
            <w:r w:rsidR="002265B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 &amp; </w:t>
            </w:r>
            <w:r w:rsidR="002265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manual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testing for </w:t>
            </w:r>
            <w:r w:rsidR="00226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Cart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Execute API testing for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Brands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Products Search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endpoints. Participate in database validation for CRUD operations.</w:t>
            </w:r>
          </w:p>
        </w:tc>
      </w:tr>
      <w:tr w:rsidR="00DE29F5" w:rsidRPr="00DB55CF" w14:paraId="2D89884E" w14:textId="77777777" w:rsidTr="00DB5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84A8B" w14:textId="77777777" w:rsidR="00DB55CF" w:rsidRPr="00DB55CF" w:rsidRDefault="00DB55CF" w:rsidP="00DB55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Mohamed El-Sayed</w:t>
            </w:r>
          </w:p>
        </w:tc>
        <w:tc>
          <w:tcPr>
            <w:tcW w:w="0" w:type="auto"/>
            <w:hideMark/>
          </w:tcPr>
          <w:p w14:paraId="73707CDA" w14:textId="77777777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 Tester &amp; QA Engineer</w:t>
            </w:r>
          </w:p>
        </w:tc>
        <w:tc>
          <w:tcPr>
            <w:tcW w:w="0" w:type="auto"/>
            <w:hideMark/>
          </w:tcPr>
          <w:p w14:paraId="3D72A68A" w14:textId="77777777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Manual, API, and Database Validation Reports</w:t>
            </w:r>
          </w:p>
        </w:tc>
        <w:tc>
          <w:tcPr>
            <w:tcW w:w="0" w:type="auto"/>
            <w:hideMark/>
          </w:tcPr>
          <w:p w14:paraId="726BD2F9" w14:textId="1BDE691F" w:rsidR="00DB55CF" w:rsidRPr="00DB55CF" w:rsidRDefault="00DB55CF" w:rsidP="00DB55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Execute manual testing for </w:t>
            </w:r>
            <w:r w:rsidR="00226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API testing page</w:t>
            </w:r>
            <w:r w:rsidR="00AD15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, contact us feature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Conduct API testing for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Products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B55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Users</w:t>
            </w:r>
            <w:r w:rsidRPr="00DB55C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endpoints. Participate in database testing to verify data accuracy and integrity.</w:t>
            </w:r>
          </w:p>
        </w:tc>
      </w:tr>
    </w:tbl>
    <w:p w14:paraId="103ED6E8" w14:textId="77777777" w:rsidR="000F24D8" w:rsidRPr="00DB55CF" w:rsidRDefault="000F24D8" w:rsidP="000F24D8">
      <w:pPr>
        <w:keepNext/>
        <w:spacing w:after="0" w:line="240" w:lineRule="auto"/>
        <w:outlineLvl w:val="2"/>
        <w:rPr>
          <w:rFonts w:asciiTheme="majorBidi" w:eastAsia="Times New Roman" w:hAnsiTheme="majorBidi" w:cstheme="majorBidi"/>
          <w:b/>
          <w:sz w:val="20"/>
          <w:szCs w:val="20"/>
          <w:lang w:val="en-US" w:eastAsia="en-GB"/>
        </w:rPr>
      </w:pPr>
    </w:p>
    <w:p w14:paraId="55C72918" w14:textId="77777777" w:rsidR="000F24D8" w:rsidRPr="00B51E18" w:rsidRDefault="00D913EF" w:rsidP="000F24D8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eastAsia="en-GB"/>
        </w:rPr>
      </w:pPr>
      <w:r w:rsidRPr="00B51E18">
        <w:rPr>
          <w:rFonts w:asciiTheme="majorBidi" w:hAnsiTheme="majorBidi" w:cstheme="majorBidi"/>
        </w:rPr>
        <w:t>All team members collaborate on defect verification, documentation, and retesting to ensure overall product quality</w:t>
      </w:r>
    </w:p>
    <w:p w14:paraId="54805B01" w14:textId="77777777" w:rsidR="00D913EF" w:rsidRPr="00B51E18" w:rsidRDefault="00D913EF" w:rsidP="00D913EF">
      <w:pPr>
        <w:pStyle w:val="Heading3"/>
        <w:numPr>
          <w:ilvl w:val="0"/>
          <w:numId w:val="0"/>
        </w:numPr>
        <w:ind w:left="1288"/>
        <w:rPr>
          <w:rFonts w:asciiTheme="majorBidi" w:hAnsiTheme="majorBidi"/>
        </w:rPr>
      </w:pPr>
      <w:r w:rsidRPr="00B51E18">
        <w:rPr>
          <w:rStyle w:val="Strong"/>
          <w:rFonts w:asciiTheme="majorBidi" w:hAnsiTheme="majorBidi"/>
          <w:b/>
          <w:bCs/>
        </w:rPr>
        <w:t>5.6.2 Resources and Environments</w:t>
      </w:r>
    </w:p>
    <w:p w14:paraId="5B3014AC" w14:textId="77777777" w:rsidR="00D913EF" w:rsidRPr="00B51E18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The following resources, tools, and environments were used by </w:t>
      </w:r>
      <w:r w:rsidRPr="00B51E18">
        <w:rPr>
          <w:rStyle w:val="Strong"/>
          <w:rFonts w:asciiTheme="majorBidi" w:hAnsiTheme="majorBidi" w:cstheme="majorBidi"/>
        </w:rPr>
        <w:t>Team Two</w:t>
      </w:r>
      <w:r w:rsidRPr="00B51E18">
        <w:rPr>
          <w:rFonts w:asciiTheme="majorBidi" w:hAnsiTheme="majorBidi" w:cstheme="majorBidi"/>
        </w:rPr>
        <w:t xml:space="preserve"> to perform all testing activities for both projects (</w:t>
      </w:r>
      <w:r w:rsidRPr="00B51E18">
        <w:rPr>
          <w:rStyle w:val="Strong"/>
          <w:rFonts w:asciiTheme="majorBidi" w:hAnsiTheme="majorBidi" w:cstheme="majorBidi"/>
        </w:rPr>
        <w:t>Automation Exercise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OpenCart Demo</w:t>
      </w:r>
      <w:r w:rsidRPr="00B51E18">
        <w:rPr>
          <w:rFonts w:asciiTheme="majorBidi" w:hAnsiTheme="majorBidi" w:cstheme="majorBidi"/>
        </w:rPr>
        <w:t>):</w:t>
      </w:r>
    </w:p>
    <w:p w14:paraId="5E95E61F" w14:textId="77777777" w:rsidR="00D913EF" w:rsidRPr="00B51E18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Testing was carried out on </w:t>
      </w:r>
      <w:r w:rsidR="00FC6BC4">
        <w:rPr>
          <w:rStyle w:val="Strong"/>
          <w:rFonts w:asciiTheme="majorBidi" w:hAnsiTheme="majorBidi" w:cstheme="majorBidi"/>
        </w:rPr>
        <w:t>Windows 11</w:t>
      </w:r>
      <w:r w:rsidRPr="00B51E18">
        <w:rPr>
          <w:rFonts w:asciiTheme="majorBidi" w:hAnsiTheme="majorBidi" w:cstheme="majorBidi"/>
        </w:rPr>
        <w:t xml:space="preserve"> operating systems using </w:t>
      </w:r>
      <w:r w:rsidRPr="00B51E18">
        <w:rPr>
          <w:rStyle w:val="Strong"/>
          <w:rFonts w:asciiTheme="majorBidi" w:hAnsiTheme="majorBidi" w:cstheme="majorBidi"/>
        </w:rPr>
        <w:t>Google Chrome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Microsoft Edge</w:t>
      </w:r>
      <w:r w:rsidRPr="00B51E18">
        <w:rPr>
          <w:rFonts w:asciiTheme="majorBidi" w:hAnsiTheme="majorBidi" w:cstheme="majorBidi"/>
        </w:rPr>
        <w:t xml:space="preserve"> browsers.</w:t>
      </w:r>
      <w:r w:rsidRPr="00B51E18">
        <w:rPr>
          <w:rFonts w:asciiTheme="majorBidi" w:hAnsiTheme="majorBidi" w:cstheme="majorBidi"/>
        </w:rPr>
        <w:br/>
        <w:t>A stable internet connection was required to access both demo websites.</w:t>
      </w:r>
    </w:p>
    <w:p w14:paraId="37AA12B9" w14:textId="77777777" w:rsidR="00D913EF" w:rsidRPr="00B51E18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The tools and resources used include:</w:t>
      </w:r>
    </w:p>
    <w:p w14:paraId="129D066C" w14:textId="77777777" w:rsidR="00D913EF" w:rsidRPr="00B51E18" w:rsidRDefault="00D913EF" w:rsidP="00D913EF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Jira</w:t>
      </w:r>
      <w:r w:rsidRPr="00B51E18">
        <w:rPr>
          <w:rFonts w:asciiTheme="majorBidi" w:hAnsiTheme="majorBidi" w:cstheme="majorBidi"/>
        </w:rPr>
        <w:t xml:space="preserve"> – for defect tracking and issue management.</w:t>
      </w:r>
    </w:p>
    <w:p w14:paraId="2D0C0E17" w14:textId="77777777" w:rsidR="00D913EF" w:rsidRPr="00B51E18" w:rsidRDefault="00D913EF" w:rsidP="00D913EF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lastRenderedPageBreak/>
        <w:t>Microsoft Excel</w:t>
      </w:r>
      <w:r w:rsidRPr="00B51E18">
        <w:rPr>
          <w:rFonts w:asciiTheme="majorBidi" w:hAnsiTheme="majorBidi" w:cstheme="majorBidi"/>
        </w:rPr>
        <w:t xml:space="preserve"> – for documenting and tracking manual test cases.</w:t>
      </w:r>
    </w:p>
    <w:p w14:paraId="42854C51" w14:textId="77777777" w:rsidR="00D913EF" w:rsidRPr="00B51E18" w:rsidRDefault="00D913EF" w:rsidP="00D913EF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Selenium WebDriver</w:t>
      </w:r>
      <w:r w:rsidRPr="00B51E18">
        <w:rPr>
          <w:rFonts w:asciiTheme="majorBidi" w:hAnsiTheme="majorBidi" w:cstheme="majorBidi"/>
        </w:rPr>
        <w:t xml:space="preserve"> integrated with </w:t>
      </w:r>
      <w:r w:rsidRPr="00B51E18">
        <w:rPr>
          <w:rStyle w:val="Strong"/>
          <w:rFonts w:asciiTheme="majorBidi" w:hAnsiTheme="majorBidi" w:cstheme="majorBidi"/>
        </w:rPr>
        <w:t>TestNG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Allure</w:t>
      </w:r>
      <w:r w:rsidRPr="00B51E18">
        <w:rPr>
          <w:rFonts w:asciiTheme="majorBidi" w:hAnsiTheme="majorBidi" w:cstheme="majorBidi"/>
        </w:rPr>
        <w:t xml:space="preserve"> – for automation testing and reporting.</w:t>
      </w:r>
    </w:p>
    <w:p w14:paraId="0ECD8F9A" w14:textId="77777777" w:rsidR="00D913EF" w:rsidRPr="00B51E18" w:rsidRDefault="00D913EF" w:rsidP="00D913EF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Postman</w:t>
      </w:r>
      <w:r w:rsidRPr="00B51E18">
        <w:rPr>
          <w:rFonts w:asciiTheme="majorBidi" w:hAnsiTheme="majorBidi" w:cstheme="majorBidi"/>
        </w:rPr>
        <w:t xml:space="preserve"> – for testing API requests and responses.</w:t>
      </w:r>
    </w:p>
    <w:p w14:paraId="7F0AC80E" w14:textId="72494F32" w:rsidR="00D913EF" w:rsidRPr="00B51E18" w:rsidRDefault="00D913EF" w:rsidP="00D913EF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MySQL Workbench</w:t>
      </w:r>
      <w:r w:rsidRPr="00B51E18">
        <w:rPr>
          <w:rFonts w:asciiTheme="majorBidi" w:hAnsiTheme="majorBidi" w:cstheme="majorBidi"/>
        </w:rPr>
        <w:t xml:space="preserve"> – for validating database </w:t>
      </w:r>
      <w:proofErr w:type="gramStart"/>
      <w:r w:rsidRPr="00B51E18">
        <w:rPr>
          <w:rFonts w:asciiTheme="majorBidi" w:hAnsiTheme="majorBidi" w:cstheme="majorBidi"/>
        </w:rPr>
        <w:t xml:space="preserve">queries </w:t>
      </w:r>
      <w:r w:rsidR="00AD1536">
        <w:rPr>
          <w:rFonts w:asciiTheme="majorBidi" w:hAnsiTheme="majorBidi" w:cstheme="majorBidi"/>
        </w:rPr>
        <w:t>.</w:t>
      </w:r>
      <w:proofErr w:type="gramEnd"/>
    </w:p>
    <w:p w14:paraId="5BA9BB5E" w14:textId="77777777" w:rsidR="00D913EF" w:rsidRPr="00B51E18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Test environments included:</w:t>
      </w:r>
    </w:p>
    <w:p w14:paraId="1985EFC6" w14:textId="77777777" w:rsidR="00D913EF" w:rsidRPr="00B51E18" w:rsidRDefault="00D913EF" w:rsidP="00D913EF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Automation Exercise website:</w:t>
      </w:r>
      <w:r w:rsidRPr="00B51E18">
        <w:rPr>
          <w:rFonts w:asciiTheme="majorBidi" w:hAnsiTheme="majorBidi" w:cstheme="majorBidi"/>
        </w:rPr>
        <w:t xml:space="preserve"> </w:t>
      </w:r>
      <w:hyperlink r:id="rId10" w:tgtFrame="_new" w:history="1">
        <w:r w:rsidRPr="00B51E18">
          <w:rPr>
            <w:rStyle w:val="Hyperlink"/>
            <w:rFonts w:asciiTheme="majorBidi" w:hAnsiTheme="majorBidi" w:cstheme="majorBidi"/>
          </w:rPr>
          <w:t>https://automationexercise.com/</w:t>
        </w:r>
      </w:hyperlink>
    </w:p>
    <w:p w14:paraId="424C449D" w14:textId="77777777" w:rsidR="00D913EF" w:rsidRPr="00B51E18" w:rsidRDefault="00D913EF" w:rsidP="00D913EF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OpenCart Demo website:</w:t>
      </w:r>
      <w:r w:rsidRPr="00B51E18">
        <w:rPr>
          <w:rFonts w:asciiTheme="majorBidi" w:hAnsiTheme="majorBidi" w:cstheme="majorBidi"/>
        </w:rPr>
        <w:t xml:space="preserve"> </w:t>
      </w:r>
      <w:hyperlink r:id="rId11" w:tgtFrame="_new" w:history="1">
        <w:r w:rsidRPr="00B51E18">
          <w:rPr>
            <w:rStyle w:val="Hyperlink"/>
            <w:rFonts w:asciiTheme="majorBidi" w:hAnsiTheme="majorBidi" w:cstheme="majorBidi"/>
          </w:rPr>
          <w:t>https://demo.opencart.com/</w:t>
        </w:r>
      </w:hyperlink>
    </w:p>
    <w:p w14:paraId="02F11208" w14:textId="77777777" w:rsidR="000F24D8" w:rsidRPr="00B51E18" w:rsidRDefault="00D913EF" w:rsidP="00B7404B">
      <w:pPr>
        <w:pStyle w:val="NormalWeb"/>
        <w:rPr>
          <w:rFonts w:asciiTheme="majorBidi" w:hAnsiTheme="majorBidi" w:cstheme="majorBidi"/>
          <w:rtl/>
          <w:lang w:bidi="ar-EG"/>
        </w:rPr>
      </w:pPr>
      <w:r w:rsidRPr="00B51E18">
        <w:rPr>
          <w:rFonts w:asciiTheme="majorBidi" w:hAnsiTheme="majorBidi" w:cstheme="majorBidi"/>
        </w:rPr>
        <w:t>All team members used shared test data and consistent environment configurations to ensure te</w:t>
      </w:r>
      <w:r w:rsidR="00B7404B" w:rsidRPr="00B51E18">
        <w:rPr>
          <w:rFonts w:asciiTheme="majorBidi" w:hAnsiTheme="majorBidi" w:cstheme="majorBidi"/>
        </w:rPr>
        <w:t>st accuracy and reproducibility</w:t>
      </w:r>
    </w:p>
    <w:p w14:paraId="754D6BF5" w14:textId="77777777" w:rsidR="00D913EF" w:rsidRPr="00B51E18" w:rsidRDefault="00D913EF" w:rsidP="00D913EF">
      <w:pPr>
        <w:pStyle w:val="Heading3"/>
        <w:numPr>
          <w:ilvl w:val="0"/>
          <w:numId w:val="0"/>
        </w:numPr>
        <w:ind w:left="1288"/>
        <w:rPr>
          <w:rFonts w:asciiTheme="majorBidi" w:hAnsiTheme="majorBidi"/>
        </w:rPr>
      </w:pPr>
      <w:bookmarkStart w:id="14" w:name="_Toc431470762"/>
      <w:r w:rsidRPr="00B51E18">
        <w:rPr>
          <w:rStyle w:val="Strong"/>
          <w:rFonts w:asciiTheme="majorBidi" w:hAnsiTheme="majorBidi"/>
          <w:b/>
          <w:bCs/>
        </w:rPr>
        <w:t>5.6.3 Test Datasets</w:t>
      </w:r>
    </w:p>
    <w:p w14:paraId="363398E8" w14:textId="77777777" w:rsidR="00D913EF" w:rsidRPr="00B51E18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Testing activities for both projects were carried out using custom-created datasets prepared by </w:t>
      </w:r>
      <w:r w:rsidRPr="00B51E18">
        <w:rPr>
          <w:rStyle w:val="Strong"/>
          <w:rFonts w:asciiTheme="majorBidi" w:hAnsiTheme="majorBidi" w:cstheme="majorBidi"/>
        </w:rPr>
        <w:t>Team Two</w:t>
      </w:r>
      <w:r w:rsidRPr="00B51E18">
        <w:rPr>
          <w:rFonts w:asciiTheme="majorBidi" w:hAnsiTheme="majorBidi" w:cstheme="majorBidi"/>
        </w:rPr>
        <w:t>.</w:t>
      </w:r>
      <w:r w:rsidRPr="00B51E18">
        <w:rPr>
          <w:rFonts w:asciiTheme="majorBidi" w:hAnsiTheme="majorBidi" w:cstheme="majorBidi"/>
        </w:rPr>
        <w:br/>
        <w:t>These datasets were designed to cover different testing scenarios including valid, invalid, and boundary data inputs.</w:t>
      </w:r>
    </w:p>
    <w:p w14:paraId="747DD345" w14:textId="77777777" w:rsidR="00D913EF" w:rsidRPr="00B51E18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For the </w:t>
      </w:r>
      <w:r w:rsidRPr="00B51E18">
        <w:rPr>
          <w:rStyle w:val="Strong"/>
          <w:rFonts w:asciiTheme="majorBidi" w:hAnsiTheme="majorBidi" w:cstheme="majorBidi"/>
        </w:rPr>
        <w:t>Automation Exercise</w:t>
      </w:r>
      <w:r w:rsidRPr="00B51E18">
        <w:rPr>
          <w:rFonts w:asciiTheme="majorBidi" w:hAnsiTheme="majorBidi" w:cstheme="majorBidi"/>
        </w:rPr>
        <w:t xml:space="preserve"> project:</w:t>
      </w:r>
    </w:p>
    <w:p w14:paraId="1A1EF9DA" w14:textId="77777777" w:rsidR="00D913EF" w:rsidRPr="00B51E18" w:rsidRDefault="00D913EF" w:rsidP="00D913EF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Test data included user credentials (valid and invalid usernames, passwords, and emails).</w:t>
      </w:r>
    </w:p>
    <w:p w14:paraId="3163D65F" w14:textId="77777777" w:rsidR="00D913EF" w:rsidRPr="00B51E18" w:rsidRDefault="00D913EF" w:rsidP="00D913EF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Product details such as item names, quantities, and prices were used to validate the cart and checkout process.</w:t>
      </w:r>
    </w:p>
    <w:p w14:paraId="5E23BA80" w14:textId="77777777" w:rsidR="00D913EF" w:rsidRPr="00B51E18" w:rsidRDefault="00D913EF" w:rsidP="00D913EF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Contact form inputs (messages, subjects, and attachments) were tested with different combinations to verify validation rules.</w:t>
      </w:r>
    </w:p>
    <w:p w14:paraId="1BB69EFD" w14:textId="77777777" w:rsidR="00D913EF" w:rsidRPr="00B51E18" w:rsidRDefault="00D913EF" w:rsidP="00D913EF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API testing used both correct and incorrect request parameters to ensure accurate response handling.</w:t>
      </w:r>
    </w:p>
    <w:p w14:paraId="47FE0542" w14:textId="77777777" w:rsidR="00D913EF" w:rsidRPr="00B51E18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For the </w:t>
      </w:r>
      <w:r w:rsidRPr="00B51E18">
        <w:rPr>
          <w:rStyle w:val="Strong"/>
          <w:rFonts w:asciiTheme="majorBidi" w:hAnsiTheme="majorBidi" w:cstheme="majorBidi"/>
        </w:rPr>
        <w:t>OpenCart Demo</w:t>
      </w:r>
      <w:r w:rsidRPr="00B51E18">
        <w:rPr>
          <w:rFonts w:asciiTheme="majorBidi" w:hAnsiTheme="majorBidi" w:cstheme="majorBidi"/>
        </w:rPr>
        <w:t xml:space="preserve"> project:</w:t>
      </w:r>
    </w:p>
    <w:p w14:paraId="771C9B67" w14:textId="77777777" w:rsidR="00D913EF" w:rsidRPr="00B51E18" w:rsidRDefault="00D913EF" w:rsidP="00D913EF">
      <w:pPr>
        <w:pStyle w:val="NormalWeb"/>
        <w:numPr>
          <w:ilvl w:val="0"/>
          <w:numId w:val="4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Test data included simulated customer records, orders, and product entries stored in the database.</w:t>
      </w:r>
    </w:p>
    <w:p w14:paraId="1F82A3E0" w14:textId="77777777" w:rsidR="00D913EF" w:rsidRPr="00B51E18" w:rsidRDefault="00D913EF" w:rsidP="00D913EF">
      <w:pPr>
        <w:pStyle w:val="NormalWeb"/>
        <w:numPr>
          <w:ilvl w:val="0"/>
          <w:numId w:val="4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SQL queries were executed to validate insert, update, delete, and select operations.</w:t>
      </w:r>
    </w:p>
    <w:p w14:paraId="71D579C0" w14:textId="77777777" w:rsidR="00D913EF" w:rsidRPr="00B51E18" w:rsidRDefault="00D913EF" w:rsidP="00D913EF">
      <w:pPr>
        <w:pStyle w:val="NormalWeb"/>
        <w:numPr>
          <w:ilvl w:val="0"/>
          <w:numId w:val="43"/>
        </w:num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Data masking was applied to protect sensitive information and maintain data integrity.</w:t>
      </w:r>
    </w:p>
    <w:p w14:paraId="25ACAF7D" w14:textId="77777777" w:rsidR="007A6009" w:rsidRPr="00B51E18" w:rsidRDefault="00D913EF" w:rsidP="007A6009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All datasets were stored securely in a shared test folder and reused during regression testing to maintain consistency and efficiency.</w:t>
      </w:r>
    </w:p>
    <w:bookmarkEnd w:id="14"/>
    <w:p w14:paraId="6CD5283F" w14:textId="77777777" w:rsidR="00D913EF" w:rsidRPr="00B51E18" w:rsidRDefault="00D913EF" w:rsidP="00D913EF">
      <w:pPr>
        <w:pStyle w:val="Heading3"/>
        <w:numPr>
          <w:ilvl w:val="0"/>
          <w:numId w:val="0"/>
        </w:numPr>
        <w:ind w:left="568"/>
        <w:rPr>
          <w:rFonts w:asciiTheme="majorBidi" w:hAnsiTheme="majorBidi"/>
          <w:sz w:val="28"/>
          <w:szCs w:val="28"/>
        </w:rPr>
      </w:pPr>
      <w:r w:rsidRPr="00B51E18">
        <w:rPr>
          <w:rStyle w:val="Strong"/>
          <w:rFonts w:asciiTheme="majorBidi" w:hAnsiTheme="majorBidi"/>
          <w:b/>
          <w:bCs/>
          <w:sz w:val="28"/>
          <w:szCs w:val="28"/>
        </w:rPr>
        <w:t>6. RISKS &amp; CONTINGENCIES</w:t>
      </w:r>
    </w:p>
    <w:p w14:paraId="4875F0EC" w14:textId="77777777" w:rsidR="00916F75" w:rsidRDefault="00D913EF" w:rsidP="00D913EF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This section identifies potential risks that could affect the testing process and outlines the contingency plans to minimize their impact.</w:t>
      </w:r>
    </w:p>
    <w:p w14:paraId="6FA86745" w14:textId="77777777" w:rsidR="00FC6BC4" w:rsidRPr="00B51E18" w:rsidRDefault="00FC6BC4" w:rsidP="00D913EF">
      <w:pPr>
        <w:pStyle w:val="NormalWeb"/>
        <w:rPr>
          <w:rFonts w:asciiTheme="majorBidi" w:hAnsiTheme="majorBidi" w:cstheme="majorBidi"/>
          <w:rtl/>
          <w:lang w:bidi="ar-EG"/>
        </w:rPr>
      </w:pP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2363"/>
        <w:gridCol w:w="1072"/>
        <w:gridCol w:w="2487"/>
        <w:gridCol w:w="3104"/>
      </w:tblGrid>
      <w:tr w:rsidR="00D913EF" w:rsidRPr="00B51E18" w14:paraId="063D60E1" w14:textId="77777777" w:rsidTr="00D91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EC498" w14:textId="77777777" w:rsidR="00D913EF" w:rsidRPr="00B51E18" w:rsidRDefault="00D913EF" w:rsidP="00D913EF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Risk / Issue</w:t>
            </w:r>
          </w:p>
        </w:tc>
        <w:tc>
          <w:tcPr>
            <w:tcW w:w="0" w:type="auto"/>
            <w:hideMark/>
          </w:tcPr>
          <w:p w14:paraId="4218BEE1" w14:textId="77777777" w:rsidR="00D913EF" w:rsidRPr="00B51E18" w:rsidRDefault="00D913EF" w:rsidP="00D913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Risk Level</w:t>
            </w:r>
          </w:p>
        </w:tc>
        <w:tc>
          <w:tcPr>
            <w:tcW w:w="0" w:type="auto"/>
            <w:hideMark/>
          </w:tcPr>
          <w:p w14:paraId="4A5F9867" w14:textId="77777777" w:rsidR="00D913EF" w:rsidRPr="00B51E18" w:rsidRDefault="00D913EF" w:rsidP="00D913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Possible Impact</w:t>
            </w:r>
          </w:p>
        </w:tc>
        <w:tc>
          <w:tcPr>
            <w:tcW w:w="0" w:type="auto"/>
            <w:hideMark/>
          </w:tcPr>
          <w:p w14:paraId="50667904" w14:textId="77777777" w:rsidR="00D913EF" w:rsidRPr="00B51E18" w:rsidRDefault="00D913EF" w:rsidP="00D913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Mitigation / Contingency Plan</w:t>
            </w:r>
          </w:p>
        </w:tc>
      </w:tr>
      <w:tr w:rsidR="00D913EF" w:rsidRPr="00B51E18" w14:paraId="07C78A7C" w14:textId="77777777" w:rsidTr="00D91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A43B8" w14:textId="77777777" w:rsidR="00D913EF" w:rsidRPr="00B51E18" w:rsidRDefault="00D913EF" w:rsidP="00D913EF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lastRenderedPageBreak/>
              <w:t>Server downtime or website unavailability</w:t>
            </w:r>
          </w:p>
        </w:tc>
        <w:tc>
          <w:tcPr>
            <w:tcW w:w="0" w:type="auto"/>
            <w:hideMark/>
          </w:tcPr>
          <w:p w14:paraId="33C4DB96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2228D925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Testing may be delayed or suspended if demo sites are unreachable.</w:t>
            </w:r>
          </w:p>
        </w:tc>
        <w:tc>
          <w:tcPr>
            <w:tcW w:w="0" w:type="auto"/>
            <w:hideMark/>
          </w:tcPr>
          <w:p w14:paraId="141F1724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Monitor site uptime; schedule backup testing sessions; use screenshots or offline data to continue partial validation.</w:t>
            </w:r>
          </w:p>
        </w:tc>
      </w:tr>
      <w:tr w:rsidR="00D913EF" w:rsidRPr="00B51E18" w14:paraId="2CA3F094" w14:textId="77777777" w:rsidTr="00D91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878B0" w14:textId="77777777" w:rsidR="00D913EF" w:rsidRPr="00B51E18" w:rsidRDefault="00D913EF" w:rsidP="00D913EF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Test data loss or corruption</w:t>
            </w:r>
          </w:p>
        </w:tc>
        <w:tc>
          <w:tcPr>
            <w:tcW w:w="0" w:type="auto"/>
            <w:hideMark/>
          </w:tcPr>
          <w:p w14:paraId="7EDAAFE8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269B4B6C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Inability to execute test cases or retest defects accurately.</w:t>
            </w:r>
          </w:p>
        </w:tc>
        <w:tc>
          <w:tcPr>
            <w:tcW w:w="0" w:type="auto"/>
            <w:hideMark/>
          </w:tcPr>
          <w:p w14:paraId="2EA936B1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Maintain backups of all test data and Excel sheets in a shared cloud drive.</w:t>
            </w:r>
          </w:p>
        </w:tc>
      </w:tr>
      <w:tr w:rsidR="00D913EF" w:rsidRPr="00B51E18" w14:paraId="4FFB5E44" w14:textId="77777777" w:rsidTr="00D91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3429" w14:textId="77777777" w:rsidR="00D913EF" w:rsidRPr="00B51E18" w:rsidRDefault="00D913EF" w:rsidP="00D913EF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Unstable test environment</w:t>
            </w:r>
          </w:p>
        </w:tc>
        <w:tc>
          <w:tcPr>
            <w:tcW w:w="0" w:type="auto"/>
            <w:hideMark/>
          </w:tcPr>
          <w:p w14:paraId="4E4ACCEE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26A49D9B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Unexpected errors may occur during execution.</w:t>
            </w:r>
          </w:p>
        </w:tc>
        <w:tc>
          <w:tcPr>
            <w:tcW w:w="0" w:type="auto"/>
            <w:hideMark/>
          </w:tcPr>
          <w:p w14:paraId="143F004E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Verify configurations before each test cycle and revalidate test environments daily.</w:t>
            </w:r>
          </w:p>
        </w:tc>
      </w:tr>
      <w:tr w:rsidR="00D913EF" w:rsidRPr="00B51E18" w14:paraId="2E7B2F62" w14:textId="77777777" w:rsidTr="00D91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C3DCD" w14:textId="77777777" w:rsidR="00D913EF" w:rsidRPr="00B51E18" w:rsidRDefault="00D913EF" w:rsidP="00D913EF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Time limitations or overlapping tasks</w:t>
            </w:r>
          </w:p>
        </w:tc>
        <w:tc>
          <w:tcPr>
            <w:tcW w:w="0" w:type="auto"/>
            <w:hideMark/>
          </w:tcPr>
          <w:p w14:paraId="62BBDF47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5C717FBB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Reduced coverage or incomplete testing.</w:t>
            </w:r>
          </w:p>
        </w:tc>
        <w:tc>
          <w:tcPr>
            <w:tcW w:w="0" w:type="auto"/>
            <w:hideMark/>
          </w:tcPr>
          <w:p w14:paraId="093E1A14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Prioritize high-risk and critical test cases first; manage workload across team members efficiently.</w:t>
            </w:r>
          </w:p>
        </w:tc>
      </w:tr>
      <w:tr w:rsidR="00D913EF" w:rsidRPr="00B51E18" w14:paraId="34359DB2" w14:textId="77777777" w:rsidTr="00D91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58C55" w14:textId="77777777" w:rsidR="00D913EF" w:rsidRPr="00B51E18" w:rsidRDefault="00D913EF" w:rsidP="00D913EF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Tool configuration issues (e.g., Selenium, Postman, MySQL)</w:t>
            </w:r>
          </w:p>
        </w:tc>
        <w:tc>
          <w:tcPr>
            <w:tcW w:w="0" w:type="auto"/>
            <w:hideMark/>
          </w:tcPr>
          <w:p w14:paraId="09756888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7837E01A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Delays in automation or database testing.</w:t>
            </w:r>
          </w:p>
        </w:tc>
        <w:tc>
          <w:tcPr>
            <w:tcW w:w="0" w:type="auto"/>
            <w:hideMark/>
          </w:tcPr>
          <w:p w14:paraId="129D3637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Perform tool setup and validation before execution; keep installation guides ready.</w:t>
            </w:r>
          </w:p>
        </w:tc>
      </w:tr>
      <w:tr w:rsidR="00D913EF" w:rsidRPr="00B51E18" w14:paraId="7AB7588B" w14:textId="77777777" w:rsidTr="00D91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F749C" w14:textId="77777777" w:rsidR="00D913EF" w:rsidRPr="00B51E18" w:rsidRDefault="00D913EF" w:rsidP="00D913EF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Defect tracking delays in Jira</w:t>
            </w:r>
          </w:p>
        </w:tc>
        <w:tc>
          <w:tcPr>
            <w:tcW w:w="0" w:type="auto"/>
            <w:hideMark/>
          </w:tcPr>
          <w:p w14:paraId="085927F8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5F5EF769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Inconsistent reporting and communication gaps.</w:t>
            </w:r>
          </w:p>
        </w:tc>
        <w:tc>
          <w:tcPr>
            <w:tcW w:w="0" w:type="auto"/>
            <w:hideMark/>
          </w:tcPr>
          <w:p w14:paraId="59465853" w14:textId="77777777" w:rsidR="00D913EF" w:rsidRPr="00B51E18" w:rsidRDefault="00D913EF" w:rsidP="00D91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Assign clear ownership for bug reporting and daily Jira updates.</w:t>
            </w:r>
          </w:p>
        </w:tc>
      </w:tr>
      <w:tr w:rsidR="00D913EF" w:rsidRPr="00B51E18" w14:paraId="09A79033" w14:textId="77777777" w:rsidTr="00D91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CB804" w14:textId="77777777" w:rsidR="00D913EF" w:rsidRPr="00B51E18" w:rsidRDefault="00D913EF" w:rsidP="00D913EF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API rate limits or request failures</w:t>
            </w:r>
          </w:p>
        </w:tc>
        <w:tc>
          <w:tcPr>
            <w:tcW w:w="0" w:type="auto"/>
            <w:hideMark/>
          </w:tcPr>
          <w:p w14:paraId="56BC6478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14672278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API testing may fail intermittently.</w:t>
            </w:r>
          </w:p>
        </w:tc>
        <w:tc>
          <w:tcPr>
            <w:tcW w:w="0" w:type="auto"/>
            <w:hideMark/>
          </w:tcPr>
          <w:p w14:paraId="53A20506" w14:textId="77777777" w:rsidR="00D913EF" w:rsidRPr="00B51E18" w:rsidRDefault="00D913EF" w:rsidP="00D91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B51E18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Retry with limited requests; document issue details and continue with available endpoints.</w:t>
            </w:r>
          </w:p>
        </w:tc>
      </w:tr>
    </w:tbl>
    <w:p w14:paraId="7C539FE8" w14:textId="77777777" w:rsidR="007A6009" w:rsidRPr="00B51E18" w:rsidRDefault="007A6009" w:rsidP="002D2FBF">
      <w:pPr>
        <w:rPr>
          <w:rFonts w:asciiTheme="majorBidi" w:hAnsiTheme="majorBidi" w:cstheme="majorBidi"/>
        </w:rPr>
      </w:pPr>
    </w:p>
    <w:p w14:paraId="2F2A8E01" w14:textId="77777777" w:rsidR="00B7404B" w:rsidRPr="00B51E18" w:rsidRDefault="00B7404B" w:rsidP="00B7404B">
      <w:pPr>
        <w:pStyle w:val="Heading3"/>
        <w:numPr>
          <w:ilvl w:val="0"/>
          <w:numId w:val="0"/>
        </w:numPr>
        <w:ind w:left="1288" w:hanging="720"/>
        <w:rPr>
          <w:rFonts w:asciiTheme="majorBidi" w:hAnsiTheme="majorBidi"/>
          <w:sz w:val="28"/>
          <w:szCs w:val="28"/>
        </w:rPr>
      </w:pPr>
      <w:r w:rsidRPr="00B51E18">
        <w:rPr>
          <w:rStyle w:val="Strong"/>
          <w:rFonts w:asciiTheme="majorBidi" w:hAnsiTheme="majorBidi"/>
          <w:b/>
          <w:bCs/>
          <w:sz w:val="28"/>
          <w:szCs w:val="28"/>
        </w:rPr>
        <w:t>7. SIGN OFF / APPROVALS</w:t>
      </w:r>
    </w:p>
    <w:p w14:paraId="0E96869F" w14:textId="77777777" w:rsidR="00B7404B" w:rsidRPr="00B7404B" w:rsidRDefault="00B7404B" w:rsidP="00B7404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All members of </w:t>
      </w:r>
      <w:r w:rsidRPr="00B51E1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Team Two</w:t>
      </w: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participated collectively in all testing activities, including </w:t>
      </w:r>
      <w:r w:rsidRPr="00B51E1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Manual, Automation, API, and Database Testing</w:t>
      </w: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for both projects (</w:t>
      </w:r>
      <w:r w:rsidRPr="00B51E1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Automation Exercise</w:t>
      </w: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and </w:t>
      </w:r>
      <w:r w:rsidRPr="00B51E1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OpenCart Demo</w:t>
      </w: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>).</w:t>
      </w:r>
    </w:p>
    <w:p w14:paraId="3FB73576" w14:textId="77777777" w:rsidR="00B7404B" w:rsidRPr="00B7404B" w:rsidRDefault="00B7404B" w:rsidP="00B7404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>This approval confirms that all team members have reviewed, contributed to, and agreed upon the scope, approach, and deliverables defined in this Test Plan.</w:t>
      </w:r>
    </w:p>
    <w:p w14:paraId="728AD671" w14:textId="77777777" w:rsidR="00B7404B" w:rsidRPr="00B7404B" w:rsidRDefault="00B7404B" w:rsidP="00B7404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The following individuals approve the contents and intentions of the </w:t>
      </w:r>
      <w:r w:rsidRPr="00B51E18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Team Two Test Plan</w:t>
      </w:r>
      <w:r w:rsidRPr="00B7404B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2196"/>
        <w:gridCol w:w="4316"/>
        <w:gridCol w:w="1060"/>
        <w:gridCol w:w="999"/>
      </w:tblGrid>
      <w:tr w:rsidR="00B7404B" w:rsidRPr="00B51E18" w14:paraId="75EDCB7B" w14:textId="77777777" w:rsidTr="00B74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1A071" w14:textId="77777777" w:rsidR="00B7404B" w:rsidRPr="00B51E18" w:rsidRDefault="00B7404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Name</w:t>
            </w:r>
          </w:p>
        </w:tc>
        <w:tc>
          <w:tcPr>
            <w:tcW w:w="0" w:type="auto"/>
            <w:hideMark/>
          </w:tcPr>
          <w:p w14:paraId="7D84DE65" w14:textId="77777777" w:rsidR="00B7404B" w:rsidRPr="00B51E18" w:rsidRDefault="00B74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Role / Title</w:t>
            </w:r>
          </w:p>
        </w:tc>
        <w:tc>
          <w:tcPr>
            <w:tcW w:w="0" w:type="auto"/>
            <w:hideMark/>
          </w:tcPr>
          <w:p w14:paraId="6D54D69A" w14:textId="77777777" w:rsidR="00B7404B" w:rsidRPr="00B51E18" w:rsidRDefault="00B74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Signature</w:t>
            </w:r>
          </w:p>
        </w:tc>
        <w:tc>
          <w:tcPr>
            <w:tcW w:w="0" w:type="auto"/>
            <w:hideMark/>
          </w:tcPr>
          <w:p w14:paraId="6AB9D358" w14:textId="77777777" w:rsidR="00B7404B" w:rsidRPr="00B51E18" w:rsidRDefault="00B74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Remarks</w:t>
            </w:r>
          </w:p>
        </w:tc>
      </w:tr>
      <w:tr w:rsidR="00B7404B" w:rsidRPr="00B51E18" w14:paraId="08C053BE" w14:textId="77777777" w:rsidTr="00B74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418D5" w14:textId="77777777" w:rsidR="00B7404B" w:rsidRPr="00B51E18" w:rsidRDefault="00B740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Sara Nasr</w:t>
            </w:r>
          </w:p>
        </w:tc>
        <w:tc>
          <w:tcPr>
            <w:tcW w:w="0" w:type="auto"/>
            <w:hideMark/>
          </w:tcPr>
          <w:p w14:paraId="385973A1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Fonts w:asciiTheme="majorBidi" w:hAnsiTheme="majorBidi" w:cstheme="majorBidi"/>
              </w:rPr>
              <w:t>Manual, Automation, API &amp; Database Testing</w:t>
            </w:r>
          </w:p>
        </w:tc>
        <w:tc>
          <w:tcPr>
            <w:tcW w:w="0" w:type="auto"/>
            <w:hideMark/>
          </w:tcPr>
          <w:p w14:paraId="5AB5AF91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71D43D7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404B" w:rsidRPr="00B51E18" w14:paraId="01FEDE86" w14:textId="77777777" w:rsidTr="00B74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9622F" w14:textId="77777777" w:rsidR="00B7404B" w:rsidRPr="00B51E18" w:rsidRDefault="00B740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Mariam Samy</w:t>
            </w:r>
          </w:p>
        </w:tc>
        <w:tc>
          <w:tcPr>
            <w:tcW w:w="0" w:type="auto"/>
            <w:hideMark/>
          </w:tcPr>
          <w:p w14:paraId="61188DD3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Fonts w:asciiTheme="majorBidi" w:hAnsiTheme="majorBidi" w:cstheme="majorBidi"/>
              </w:rPr>
              <w:t>Manual, Automation, API &amp; Database Testing</w:t>
            </w:r>
          </w:p>
        </w:tc>
        <w:tc>
          <w:tcPr>
            <w:tcW w:w="0" w:type="auto"/>
            <w:hideMark/>
          </w:tcPr>
          <w:p w14:paraId="0605AEF3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1544D8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404B" w:rsidRPr="00B51E18" w14:paraId="4D89A3CA" w14:textId="77777777" w:rsidTr="00B74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B7C2B" w14:textId="77777777" w:rsidR="00B7404B" w:rsidRPr="00B51E18" w:rsidRDefault="00B740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Aliaa</w:t>
            </w:r>
            <w:r w:rsidR="001E0826">
              <w:rPr>
                <w:rStyle w:val="Strong"/>
                <w:rFonts w:asciiTheme="majorBidi" w:hAnsiTheme="majorBidi" w:cstheme="majorBidi"/>
              </w:rPr>
              <w:t xml:space="preserve"> Ali</w:t>
            </w:r>
          </w:p>
        </w:tc>
        <w:tc>
          <w:tcPr>
            <w:tcW w:w="0" w:type="auto"/>
            <w:hideMark/>
          </w:tcPr>
          <w:p w14:paraId="32C74E06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Fonts w:asciiTheme="majorBidi" w:hAnsiTheme="majorBidi" w:cstheme="majorBidi"/>
              </w:rPr>
              <w:t>Manual, Automation, API &amp; Database Testing</w:t>
            </w:r>
          </w:p>
        </w:tc>
        <w:tc>
          <w:tcPr>
            <w:tcW w:w="0" w:type="auto"/>
            <w:hideMark/>
          </w:tcPr>
          <w:p w14:paraId="230902D7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BBEB099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404B" w:rsidRPr="00B51E18" w14:paraId="47535A3E" w14:textId="77777777" w:rsidTr="00B74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D5DCA" w14:textId="77777777" w:rsidR="00B7404B" w:rsidRPr="00B51E18" w:rsidRDefault="00B740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Mohamed Hamada</w:t>
            </w:r>
          </w:p>
        </w:tc>
        <w:tc>
          <w:tcPr>
            <w:tcW w:w="0" w:type="auto"/>
            <w:hideMark/>
          </w:tcPr>
          <w:p w14:paraId="7CE3ED50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Fonts w:asciiTheme="majorBidi" w:hAnsiTheme="majorBidi" w:cstheme="majorBidi"/>
              </w:rPr>
              <w:t>Manual, Automation, API &amp; Database Testing</w:t>
            </w:r>
          </w:p>
        </w:tc>
        <w:tc>
          <w:tcPr>
            <w:tcW w:w="0" w:type="auto"/>
            <w:hideMark/>
          </w:tcPr>
          <w:p w14:paraId="4F141B96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731758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404B" w:rsidRPr="00B51E18" w14:paraId="56FA52B4" w14:textId="77777777" w:rsidTr="00B74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9DD1B" w14:textId="77777777" w:rsidR="00B7404B" w:rsidRPr="00B51E18" w:rsidRDefault="00B740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Ahmed Fared</w:t>
            </w:r>
          </w:p>
        </w:tc>
        <w:tc>
          <w:tcPr>
            <w:tcW w:w="0" w:type="auto"/>
            <w:hideMark/>
          </w:tcPr>
          <w:p w14:paraId="6C6433D1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Fonts w:asciiTheme="majorBidi" w:hAnsiTheme="majorBidi" w:cstheme="majorBidi"/>
              </w:rPr>
              <w:t>Manual, Automation, API &amp; Database Testing</w:t>
            </w:r>
          </w:p>
        </w:tc>
        <w:tc>
          <w:tcPr>
            <w:tcW w:w="0" w:type="auto"/>
            <w:hideMark/>
          </w:tcPr>
          <w:p w14:paraId="5B24BF0D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BC245BE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404B" w:rsidRPr="00B51E18" w14:paraId="7E3CDB06" w14:textId="77777777" w:rsidTr="00B74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3A492" w14:textId="77777777" w:rsidR="00B7404B" w:rsidRPr="00B51E18" w:rsidRDefault="00B740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Mohamed El-Sayed</w:t>
            </w:r>
          </w:p>
        </w:tc>
        <w:tc>
          <w:tcPr>
            <w:tcW w:w="0" w:type="auto"/>
            <w:hideMark/>
          </w:tcPr>
          <w:p w14:paraId="2A0D656F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Fonts w:asciiTheme="majorBidi" w:hAnsiTheme="majorBidi" w:cstheme="majorBidi"/>
              </w:rPr>
              <w:t>Manual, Automation, API &amp; Database Testing</w:t>
            </w:r>
          </w:p>
        </w:tc>
        <w:tc>
          <w:tcPr>
            <w:tcW w:w="0" w:type="auto"/>
            <w:hideMark/>
          </w:tcPr>
          <w:p w14:paraId="5EF9187B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2D19A0" w14:textId="77777777" w:rsidR="00B7404B" w:rsidRPr="00B51E18" w:rsidRDefault="00B74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404B" w:rsidRPr="00B51E18" w14:paraId="59B3B2D6" w14:textId="77777777" w:rsidTr="00B74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B7574" w14:textId="77777777" w:rsidR="00B7404B" w:rsidRPr="00B51E18" w:rsidRDefault="00B7404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Style w:val="Strong"/>
                <w:rFonts w:asciiTheme="majorBidi" w:hAnsiTheme="majorBidi" w:cstheme="majorBidi"/>
              </w:rPr>
              <w:t>Instructor / Supervisor</w:t>
            </w:r>
          </w:p>
        </w:tc>
        <w:tc>
          <w:tcPr>
            <w:tcW w:w="0" w:type="auto"/>
            <w:hideMark/>
          </w:tcPr>
          <w:p w14:paraId="6FC5E224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B51E18">
              <w:rPr>
                <w:rFonts w:asciiTheme="majorBidi" w:hAnsiTheme="majorBidi" w:cstheme="majorBidi"/>
              </w:rPr>
              <w:t>Project Reviewer</w:t>
            </w:r>
          </w:p>
        </w:tc>
        <w:tc>
          <w:tcPr>
            <w:tcW w:w="0" w:type="auto"/>
            <w:hideMark/>
          </w:tcPr>
          <w:p w14:paraId="15817ACA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5046AA" w14:textId="77777777" w:rsidR="00B7404B" w:rsidRPr="00B51E18" w:rsidRDefault="00B74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DE095BB" w14:textId="77777777" w:rsidR="00B7404B" w:rsidRPr="00B51E18" w:rsidRDefault="00B7404B" w:rsidP="00B7404B">
      <w:pPr>
        <w:pStyle w:val="Heading3"/>
        <w:numPr>
          <w:ilvl w:val="0"/>
          <w:numId w:val="0"/>
        </w:numPr>
        <w:ind w:left="568"/>
        <w:rPr>
          <w:rFonts w:asciiTheme="majorBidi" w:hAnsiTheme="majorBidi"/>
          <w:sz w:val="32"/>
          <w:szCs w:val="32"/>
        </w:rPr>
      </w:pPr>
      <w:r w:rsidRPr="00B51E18">
        <w:rPr>
          <w:rStyle w:val="Strong"/>
          <w:rFonts w:asciiTheme="majorBidi" w:hAnsiTheme="majorBidi"/>
          <w:b/>
          <w:bCs/>
          <w:sz w:val="32"/>
          <w:szCs w:val="32"/>
        </w:rPr>
        <w:t xml:space="preserve"> 8. APPENDIX</w:t>
      </w:r>
    </w:p>
    <w:p w14:paraId="0BDD068C" w14:textId="77777777" w:rsidR="00B7404B" w:rsidRPr="00B51E18" w:rsidRDefault="00B7404B" w:rsidP="00B7404B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>Anything not quite fitting anywhere else can be added into this section.</w:t>
      </w:r>
      <w:r w:rsidRPr="00B51E18">
        <w:rPr>
          <w:rFonts w:asciiTheme="majorBidi" w:hAnsiTheme="majorBidi" w:cstheme="majorBidi"/>
        </w:rPr>
        <w:br/>
        <w:t>This may include escalation fixes, references, tools used, or additional supporting information that supports the overall testing process.</w:t>
      </w:r>
    </w:p>
    <w:p w14:paraId="3950D3A5" w14:textId="77777777" w:rsidR="00B7404B" w:rsidRPr="00B51E18" w:rsidRDefault="00B7404B" w:rsidP="00B7404B">
      <w:pPr>
        <w:pStyle w:val="NormalWeb"/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lastRenderedPageBreak/>
        <w:t xml:space="preserve">This appendix provides extra details and references related to the testing activities performed by </w:t>
      </w:r>
      <w:r w:rsidRPr="00B51E18">
        <w:rPr>
          <w:rStyle w:val="Strong"/>
          <w:rFonts w:asciiTheme="majorBidi" w:hAnsiTheme="majorBidi" w:cstheme="majorBidi"/>
        </w:rPr>
        <w:t>Team Two</w:t>
      </w:r>
      <w:r w:rsidRPr="00B51E18">
        <w:rPr>
          <w:rFonts w:asciiTheme="majorBidi" w:hAnsiTheme="majorBidi" w:cstheme="majorBidi"/>
        </w:rPr>
        <w:t xml:space="preserve"> for both projects (</w:t>
      </w:r>
      <w:r w:rsidRPr="00B51E18">
        <w:rPr>
          <w:rStyle w:val="Strong"/>
          <w:rFonts w:asciiTheme="majorBidi" w:hAnsiTheme="majorBidi" w:cstheme="majorBidi"/>
        </w:rPr>
        <w:t>Automation Exercise</w:t>
      </w:r>
      <w:r w:rsidRPr="00B51E18">
        <w:rPr>
          <w:rFonts w:asciiTheme="majorBidi" w:hAnsiTheme="majorBidi" w:cstheme="majorBidi"/>
        </w:rPr>
        <w:t xml:space="preserve"> and </w:t>
      </w:r>
      <w:r w:rsidRPr="00B51E18">
        <w:rPr>
          <w:rStyle w:val="Strong"/>
          <w:rFonts w:asciiTheme="majorBidi" w:hAnsiTheme="majorBidi" w:cstheme="majorBidi"/>
        </w:rPr>
        <w:t>OpenCart Demo</w:t>
      </w:r>
      <w:r w:rsidRPr="00B51E18">
        <w:rPr>
          <w:rFonts w:asciiTheme="majorBidi" w:hAnsiTheme="majorBidi" w:cstheme="majorBidi"/>
        </w:rPr>
        <w:t>).</w:t>
      </w:r>
    </w:p>
    <w:p w14:paraId="6CD42FEA" w14:textId="77777777" w:rsidR="00B7404B" w:rsidRPr="004D2467" w:rsidRDefault="00B7404B" w:rsidP="004D2467">
      <w:pPr>
        <w:pStyle w:val="Heading4"/>
        <w:numPr>
          <w:ilvl w:val="0"/>
          <w:numId w:val="0"/>
        </w:numPr>
        <w:ind w:left="1440"/>
        <w:rPr>
          <w:rFonts w:asciiTheme="majorBidi" w:hAnsiTheme="majorBidi"/>
          <w:color w:val="FF0000"/>
          <w:sz w:val="28"/>
          <w:szCs w:val="28"/>
        </w:rPr>
      </w:pPr>
      <w:r w:rsidRPr="004D2467">
        <w:rPr>
          <w:rStyle w:val="Strong"/>
          <w:rFonts w:asciiTheme="majorBidi" w:hAnsiTheme="majorBidi"/>
          <w:b/>
          <w:bCs/>
          <w:color w:val="4F81BD" w:themeColor="accent1"/>
          <w:sz w:val="28"/>
          <w:szCs w:val="28"/>
        </w:rPr>
        <w:t>Project Links</w:t>
      </w:r>
    </w:p>
    <w:p w14:paraId="233F0F15" w14:textId="77777777" w:rsidR="00B7404B" w:rsidRPr="00B51E18" w:rsidRDefault="00B7404B" w:rsidP="00B7404B">
      <w:pPr>
        <w:pStyle w:val="NormalWeb"/>
        <w:numPr>
          <w:ilvl w:val="0"/>
          <w:numId w:val="46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Automation Exercise Website:</w:t>
      </w:r>
      <w:r w:rsidRPr="00B51E18">
        <w:rPr>
          <w:rFonts w:asciiTheme="majorBidi" w:hAnsiTheme="majorBidi" w:cstheme="majorBidi"/>
        </w:rPr>
        <w:t xml:space="preserve"> </w:t>
      </w:r>
      <w:hyperlink r:id="rId12" w:tgtFrame="_new" w:history="1">
        <w:r w:rsidRPr="00B51E18">
          <w:rPr>
            <w:rStyle w:val="Hyperlink"/>
            <w:rFonts w:asciiTheme="majorBidi" w:hAnsiTheme="majorBidi" w:cstheme="majorBidi"/>
          </w:rPr>
          <w:t>https://automationexercise.com/</w:t>
        </w:r>
      </w:hyperlink>
    </w:p>
    <w:p w14:paraId="453261D5" w14:textId="77777777" w:rsidR="00B7404B" w:rsidRPr="00B51E18" w:rsidRDefault="00B7404B" w:rsidP="00B7404B">
      <w:pPr>
        <w:pStyle w:val="NormalWeb"/>
        <w:numPr>
          <w:ilvl w:val="0"/>
          <w:numId w:val="46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OpenCart Demo Website:</w:t>
      </w:r>
      <w:r w:rsidRPr="00B51E18">
        <w:rPr>
          <w:rFonts w:asciiTheme="majorBidi" w:hAnsiTheme="majorBidi" w:cstheme="majorBidi"/>
        </w:rPr>
        <w:t xml:space="preserve"> </w:t>
      </w:r>
      <w:hyperlink r:id="rId13" w:tgtFrame="_new" w:history="1">
        <w:r w:rsidRPr="00B51E18">
          <w:rPr>
            <w:rStyle w:val="Hyperlink"/>
            <w:rFonts w:asciiTheme="majorBidi" w:hAnsiTheme="majorBidi" w:cstheme="majorBidi"/>
          </w:rPr>
          <w:t>https://demo.opencart.com/</w:t>
        </w:r>
      </w:hyperlink>
    </w:p>
    <w:p w14:paraId="38E013FA" w14:textId="77777777" w:rsidR="00B7404B" w:rsidRPr="00B51E18" w:rsidRDefault="00B7404B" w:rsidP="00B7404B">
      <w:pPr>
        <w:pStyle w:val="Heading4"/>
        <w:rPr>
          <w:rFonts w:asciiTheme="majorBidi" w:hAnsiTheme="majorBidi"/>
        </w:rPr>
      </w:pPr>
      <w:r w:rsidRPr="00B51E18">
        <w:rPr>
          <w:rStyle w:val="Strong"/>
          <w:rFonts w:asciiTheme="majorBidi" w:hAnsiTheme="majorBidi"/>
          <w:b/>
          <w:bCs/>
        </w:rPr>
        <w:t>Tools and Technologies Used</w:t>
      </w:r>
    </w:p>
    <w:p w14:paraId="076B315E" w14:textId="77777777" w:rsidR="00B7404B" w:rsidRPr="00B51E18" w:rsidRDefault="00B7404B" w:rsidP="00B7404B">
      <w:pPr>
        <w:pStyle w:val="NormalWeb"/>
        <w:numPr>
          <w:ilvl w:val="0"/>
          <w:numId w:val="47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Jira:</w:t>
      </w:r>
      <w:r w:rsidRPr="00B51E18">
        <w:rPr>
          <w:rFonts w:asciiTheme="majorBidi" w:hAnsiTheme="majorBidi" w:cstheme="majorBidi"/>
        </w:rPr>
        <w:t xml:space="preserve"> Defect and issue tracking</w:t>
      </w:r>
    </w:p>
    <w:p w14:paraId="3651AAEE" w14:textId="77777777" w:rsidR="00B7404B" w:rsidRPr="00B51E18" w:rsidRDefault="00B7404B" w:rsidP="00B7404B">
      <w:pPr>
        <w:pStyle w:val="NormalWeb"/>
        <w:numPr>
          <w:ilvl w:val="0"/>
          <w:numId w:val="47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Microsoft Excel:</w:t>
      </w:r>
      <w:r w:rsidRPr="00B51E18">
        <w:rPr>
          <w:rFonts w:asciiTheme="majorBidi" w:hAnsiTheme="majorBidi" w:cstheme="majorBidi"/>
        </w:rPr>
        <w:t xml:space="preserve"> Test case documentation and execution tracking</w:t>
      </w:r>
    </w:p>
    <w:p w14:paraId="761746BF" w14:textId="77777777" w:rsidR="00B7404B" w:rsidRPr="00B51E18" w:rsidRDefault="00B7404B" w:rsidP="00B7404B">
      <w:pPr>
        <w:pStyle w:val="NormalWeb"/>
        <w:numPr>
          <w:ilvl w:val="0"/>
          <w:numId w:val="47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Selenium WebDriver + TestNG + Allure:</w:t>
      </w:r>
      <w:r w:rsidRPr="00B51E18">
        <w:rPr>
          <w:rFonts w:asciiTheme="majorBidi" w:hAnsiTheme="majorBidi" w:cstheme="majorBidi"/>
        </w:rPr>
        <w:t xml:space="preserve"> Automation testing and reporting</w:t>
      </w:r>
    </w:p>
    <w:p w14:paraId="760208DE" w14:textId="77777777" w:rsidR="00B7404B" w:rsidRPr="00B51E18" w:rsidRDefault="00B7404B" w:rsidP="00B7404B">
      <w:pPr>
        <w:pStyle w:val="NormalWeb"/>
        <w:numPr>
          <w:ilvl w:val="0"/>
          <w:numId w:val="47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Postman:</w:t>
      </w:r>
      <w:r w:rsidRPr="00B51E18">
        <w:rPr>
          <w:rFonts w:asciiTheme="majorBidi" w:hAnsiTheme="majorBidi" w:cstheme="majorBidi"/>
        </w:rPr>
        <w:t xml:space="preserve"> API testing and response validation</w:t>
      </w:r>
    </w:p>
    <w:p w14:paraId="471B13AD" w14:textId="77777777" w:rsidR="00B7404B" w:rsidRPr="00B51E18" w:rsidRDefault="00B7404B" w:rsidP="00B7404B">
      <w:pPr>
        <w:pStyle w:val="NormalWeb"/>
        <w:numPr>
          <w:ilvl w:val="0"/>
          <w:numId w:val="47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MySQL Workbench:</w:t>
      </w:r>
      <w:r w:rsidRPr="00B51E18">
        <w:rPr>
          <w:rFonts w:asciiTheme="majorBidi" w:hAnsiTheme="majorBidi" w:cstheme="majorBidi"/>
        </w:rPr>
        <w:t xml:space="preserve"> Database validation and SQL query execution</w:t>
      </w:r>
    </w:p>
    <w:p w14:paraId="74CEA465" w14:textId="77777777" w:rsidR="00B7404B" w:rsidRPr="00B51E18" w:rsidRDefault="00B7404B" w:rsidP="00B7404B">
      <w:pPr>
        <w:pStyle w:val="NormalWeb"/>
        <w:numPr>
          <w:ilvl w:val="0"/>
          <w:numId w:val="47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Browsers:</w:t>
      </w:r>
      <w:r w:rsidRPr="00B51E18">
        <w:rPr>
          <w:rFonts w:asciiTheme="majorBidi" w:hAnsiTheme="majorBidi" w:cstheme="majorBidi"/>
        </w:rPr>
        <w:t xml:space="preserve"> Google Chrome, Microsoft Edge</w:t>
      </w:r>
    </w:p>
    <w:p w14:paraId="36859AA6" w14:textId="77777777" w:rsidR="00B7404B" w:rsidRPr="00B51E18" w:rsidRDefault="00B7404B" w:rsidP="00B7404B">
      <w:pPr>
        <w:pStyle w:val="NormalWeb"/>
        <w:numPr>
          <w:ilvl w:val="0"/>
          <w:numId w:val="47"/>
        </w:numPr>
        <w:rPr>
          <w:rFonts w:asciiTheme="majorBidi" w:hAnsiTheme="majorBidi" w:cstheme="majorBidi"/>
        </w:rPr>
      </w:pPr>
      <w:r w:rsidRPr="00B51E18">
        <w:rPr>
          <w:rStyle w:val="Strong"/>
          <w:rFonts w:asciiTheme="majorBidi" w:hAnsiTheme="majorBidi" w:cstheme="majorBidi"/>
        </w:rPr>
        <w:t>Operating System:</w:t>
      </w:r>
      <w:r w:rsidR="00B51E18">
        <w:rPr>
          <w:rFonts w:asciiTheme="majorBidi" w:hAnsiTheme="majorBidi" w:cstheme="majorBidi"/>
        </w:rPr>
        <w:t xml:space="preserve"> Windows 1</w:t>
      </w:r>
      <w:r w:rsidR="00B51E18">
        <w:rPr>
          <w:rFonts w:asciiTheme="majorBidi" w:hAnsiTheme="majorBidi" w:cstheme="majorBidi"/>
          <w:lang w:bidi="ar-JO"/>
        </w:rPr>
        <w:t>1</w:t>
      </w:r>
    </w:p>
    <w:p w14:paraId="3E8A91C5" w14:textId="77777777" w:rsidR="009D60A5" w:rsidRPr="00B51E18" w:rsidRDefault="009D60A5" w:rsidP="00B51E18">
      <w:pPr>
        <w:pStyle w:val="NormalWeb"/>
        <w:ind w:left="720"/>
        <w:rPr>
          <w:rFonts w:asciiTheme="majorBidi" w:hAnsiTheme="majorBidi" w:cstheme="majorBidi"/>
        </w:rPr>
      </w:pPr>
    </w:p>
    <w:p w14:paraId="650706A2" w14:textId="77777777" w:rsidR="00B7404B" w:rsidRPr="00B51E18" w:rsidRDefault="009D60A5" w:rsidP="009D60A5">
      <w:pPr>
        <w:pStyle w:val="Heading4"/>
        <w:numPr>
          <w:ilvl w:val="0"/>
          <w:numId w:val="0"/>
        </w:numPr>
        <w:tabs>
          <w:tab w:val="left" w:pos="3758"/>
          <w:tab w:val="center" w:pos="5233"/>
        </w:tabs>
        <w:bidi/>
        <w:ind w:left="1440" w:hanging="1080"/>
        <w:rPr>
          <w:rFonts w:asciiTheme="majorBidi" w:hAnsiTheme="majorBidi"/>
          <w:i/>
          <w:iCs w:val="0"/>
          <w:sz w:val="44"/>
          <w:szCs w:val="44"/>
        </w:rPr>
      </w:pPr>
      <w:r w:rsidRPr="00B51E18">
        <w:rPr>
          <w:rStyle w:val="Strong"/>
          <w:rFonts w:asciiTheme="majorBidi" w:hAnsiTheme="majorBidi"/>
          <w:b/>
          <w:bCs/>
          <w:i/>
          <w:iCs w:val="0"/>
          <w:sz w:val="44"/>
          <w:szCs w:val="44"/>
          <w:rtl/>
        </w:rPr>
        <w:t xml:space="preserve">                         </w:t>
      </w:r>
      <w:r w:rsidR="00B7404B" w:rsidRPr="00B51E18">
        <w:rPr>
          <w:rStyle w:val="Strong"/>
          <w:rFonts w:asciiTheme="majorBidi" w:hAnsiTheme="majorBidi"/>
          <w:b/>
          <w:bCs/>
          <w:i/>
          <w:iCs w:val="0"/>
          <w:sz w:val="44"/>
          <w:szCs w:val="44"/>
        </w:rPr>
        <w:t>Team Details</w:t>
      </w:r>
    </w:p>
    <w:p w14:paraId="59966D69" w14:textId="77777777" w:rsidR="00B7404B" w:rsidRPr="00B51E18" w:rsidRDefault="00B7404B" w:rsidP="00B7404B">
      <w:pPr>
        <w:pStyle w:val="NormalWeb"/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Fonts w:asciiTheme="majorBidi" w:hAnsiTheme="majorBidi" w:cstheme="majorBidi"/>
          <w:i/>
          <w:iCs/>
          <w:sz w:val="36"/>
          <w:szCs w:val="36"/>
        </w:rPr>
        <w:t xml:space="preserve">All members of </w:t>
      </w: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Team Two</w:t>
      </w:r>
      <w:r w:rsidRPr="00B51E18">
        <w:rPr>
          <w:rFonts w:asciiTheme="majorBidi" w:hAnsiTheme="majorBidi" w:cstheme="majorBidi"/>
          <w:i/>
          <w:iCs/>
          <w:sz w:val="36"/>
          <w:szCs w:val="36"/>
        </w:rPr>
        <w:t xml:space="preserve"> participated collectively in all testing types, including Manual, Automation, API, and Database Testing.</w:t>
      </w:r>
    </w:p>
    <w:p w14:paraId="7AF038F2" w14:textId="77777777" w:rsidR="00B7404B" w:rsidRPr="00B51E18" w:rsidRDefault="00B7404B" w:rsidP="00B7404B">
      <w:pPr>
        <w:pStyle w:val="NormalWeb"/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Team Two Members:</w:t>
      </w:r>
    </w:p>
    <w:p w14:paraId="6CC59A04" w14:textId="77777777" w:rsidR="00B7404B" w:rsidRPr="00B51E18" w:rsidRDefault="00B7404B" w:rsidP="00B7404B">
      <w:pPr>
        <w:pStyle w:val="NormalWeb"/>
        <w:numPr>
          <w:ilvl w:val="0"/>
          <w:numId w:val="48"/>
        </w:num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Sara Nasr</w:t>
      </w:r>
    </w:p>
    <w:p w14:paraId="73B28043" w14:textId="77777777" w:rsidR="00B7404B" w:rsidRPr="00B51E18" w:rsidRDefault="00B7404B" w:rsidP="00B7404B">
      <w:pPr>
        <w:pStyle w:val="NormalWeb"/>
        <w:numPr>
          <w:ilvl w:val="0"/>
          <w:numId w:val="48"/>
        </w:num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Mariam Samy</w:t>
      </w:r>
    </w:p>
    <w:p w14:paraId="21EF9170" w14:textId="77777777" w:rsidR="00B7404B" w:rsidRPr="00B51E18" w:rsidRDefault="00B7404B" w:rsidP="00B7404B">
      <w:pPr>
        <w:pStyle w:val="NormalWeb"/>
        <w:numPr>
          <w:ilvl w:val="0"/>
          <w:numId w:val="48"/>
        </w:num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Aliaa</w:t>
      </w:r>
      <w:r w:rsidR="00D91C5B">
        <w:rPr>
          <w:rStyle w:val="Strong"/>
          <w:rFonts w:asciiTheme="majorBidi" w:hAnsiTheme="majorBidi" w:cstheme="majorBidi"/>
          <w:i/>
          <w:iCs/>
          <w:sz w:val="36"/>
          <w:szCs w:val="36"/>
        </w:rPr>
        <w:t xml:space="preserve"> Ali</w:t>
      </w:r>
    </w:p>
    <w:p w14:paraId="7EAB3C57" w14:textId="77777777" w:rsidR="00B7404B" w:rsidRPr="00B51E18" w:rsidRDefault="00B7404B" w:rsidP="00B7404B">
      <w:pPr>
        <w:pStyle w:val="NormalWeb"/>
        <w:numPr>
          <w:ilvl w:val="0"/>
          <w:numId w:val="48"/>
        </w:num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Mohamed Hamada</w:t>
      </w:r>
    </w:p>
    <w:p w14:paraId="0A36E0D3" w14:textId="77777777" w:rsidR="00B7404B" w:rsidRPr="00B51E18" w:rsidRDefault="00B7404B" w:rsidP="00B7404B">
      <w:pPr>
        <w:pStyle w:val="NormalWeb"/>
        <w:numPr>
          <w:ilvl w:val="0"/>
          <w:numId w:val="48"/>
        </w:num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Ahmed Fared</w:t>
      </w:r>
    </w:p>
    <w:p w14:paraId="765BC502" w14:textId="77777777" w:rsidR="00B7404B" w:rsidRPr="00B51E18" w:rsidRDefault="00B7404B" w:rsidP="00B7404B">
      <w:pPr>
        <w:pStyle w:val="NormalWeb"/>
        <w:numPr>
          <w:ilvl w:val="0"/>
          <w:numId w:val="48"/>
        </w:num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B51E18">
        <w:rPr>
          <w:rStyle w:val="Strong"/>
          <w:rFonts w:asciiTheme="majorBidi" w:hAnsiTheme="majorBidi" w:cstheme="majorBidi"/>
          <w:i/>
          <w:iCs/>
          <w:sz w:val="36"/>
          <w:szCs w:val="36"/>
        </w:rPr>
        <w:t>Mohamed El-Sayed</w:t>
      </w:r>
    </w:p>
    <w:p w14:paraId="39A1CD12" w14:textId="77777777" w:rsidR="002D2FBF" w:rsidRPr="00B51E18" w:rsidRDefault="00916F75" w:rsidP="00916F75">
      <w:pPr>
        <w:rPr>
          <w:rFonts w:asciiTheme="majorBidi" w:hAnsiTheme="majorBidi" w:cstheme="majorBidi"/>
        </w:rPr>
      </w:pPr>
      <w:r w:rsidRPr="00B51E18">
        <w:rPr>
          <w:rFonts w:asciiTheme="majorBidi" w:hAnsiTheme="majorBidi" w:cstheme="majorBidi"/>
        </w:rPr>
        <w:t xml:space="preserve">. </w:t>
      </w:r>
    </w:p>
    <w:sectPr w:rsidR="002D2FBF" w:rsidRPr="00B51E18" w:rsidSect="00E867BB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678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EE5A8" w14:textId="77777777" w:rsidR="007C16C1" w:rsidRDefault="007C16C1" w:rsidP="00E867BB">
      <w:pPr>
        <w:spacing w:after="0" w:line="240" w:lineRule="auto"/>
      </w:pPr>
      <w:r>
        <w:separator/>
      </w:r>
    </w:p>
  </w:endnote>
  <w:endnote w:type="continuationSeparator" w:id="0">
    <w:p w14:paraId="6C69F443" w14:textId="77777777" w:rsidR="007C16C1" w:rsidRDefault="007C16C1" w:rsidP="00E86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315733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7E16A903" w14:textId="77777777" w:rsidR="00D913EF" w:rsidRDefault="00D913EF" w:rsidP="002D30E4">
            <w:pPr>
              <w:pStyle w:val="Footer"/>
            </w:pPr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 w:rsidR="007A6009">
              <w:rPr>
                <w:noProof/>
              </w:rPr>
              <w:t>2</w:t>
            </w:r>
            <w:r>
              <w:fldChar w:fldCharType="end"/>
            </w:r>
            <w:r>
              <w:t xml:space="preserve"> of </w:t>
            </w:r>
            <w:fldSimple w:instr=" NUMPAGES  ">
              <w:r w:rsidR="007A6009">
                <w:rPr>
                  <w:noProof/>
                </w:rPr>
                <w:t>11</w:t>
              </w:r>
            </w:fldSimple>
            <w:r>
              <w:tab/>
            </w:r>
            <w:r>
              <w:tab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D68E" w14:textId="77777777" w:rsidR="00D913EF" w:rsidRPr="002D30E4" w:rsidRDefault="00D913EF" w:rsidP="002D30E4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A6009">
      <w:rPr>
        <w:noProof/>
      </w:rPr>
      <w:t>1</w:t>
    </w:r>
    <w:r>
      <w:fldChar w:fldCharType="end"/>
    </w:r>
    <w:r>
      <w:t xml:space="preserve"> of </w:t>
    </w:r>
    <w:fldSimple w:instr=" NUMPAGES  ">
      <w:r w:rsidR="007A6009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72E30" w14:textId="77777777" w:rsidR="007C16C1" w:rsidRDefault="007C16C1" w:rsidP="00E867BB">
      <w:pPr>
        <w:spacing w:after="0" w:line="240" w:lineRule="auto"/>
      </w:pPr>
      <w:r>
        <w:separator/>
      </w:r>
    </w:p>
  </w:footnote>
  <w:footnote w:type="continuationSeparator" w:id="0">
    <w:p w14:paraId="6A51DE0C" w14:textId="77777777" w:rsidR="007C16C1" w:rsidRDefault="007C16C1" w:rsidP="00E86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08AD" w14:textId="77777777" w:rsidR="00D913EF" w:rsidRDefault="00D913EF" w:rsidP="004C2829">
    <w:pPr>
      <w:pStyle w:val="Header"/>
      <w:ind w:hanging="1418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C740" w14:textId="77777777" w:rsidR="00D913EF" w:rsidRPr="00C945B3" w:rsidRDefault="00D913EF" w:rsidP="00C945B3">
    <w:pPr>
      <w:pStyle w:val="Header"/>
      <w:rPr>
        <w:lang w:val="en-US"/>
      </w:rPr>
    </w:pPr>
    <w:r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C23"/>
    <w:multiLevelType w:val="multilevel"/>
    <w:tmpl w:val="559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1B87"/>
    <w:multiLevelType w:val="hybridMultilevel"/>
    <w:tmpl w:val="636A3880"/>
    <w:lvl w:ilvl="0" w:tplc="08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13B65528"/>
    <w:multiLevelType w:val="multilevel"/>
    <w:tmpl w:val="5E3E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B2BB8"/>
    <w:multiLevelType w:val="hybridMultilevel"/>
    <w:tmpl w:val="D2A6D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16B70"/>
    <w:multiLevelType w:val="hybridMultilevel"/>
    <w:tmpl w:val="013806B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0340A"/>
    <w:multiLevelType w:val="hybridMultilevel"/>
    <w:tmpl w:val="2C7632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173196"/>
    <w:multiLevelType w:val="multilevel"/>
    <w:tmpl w:val="E5A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100A"/>
    <w:multiLevelType w:val="multilevel"/>
    <w:tmpl w:val="C2D84F30"/>
    <w:lvl w:ilvl="0">
      <w:start w:val="1"/>
      <w:numFmt w:val="decimal"/>
      <w:pStyle w:val="Heading1"/>
      <w:lvlText w:val="%1."/>
      <w:lvlJc w:val="left"/>
      <w:pPr>
        <w:ind w:left="644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1026" w:hanging="60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A515213"/>
    <w:multiLevelType w:val="multilevel"/>
    <w:tmpl w:val="D5E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C54DD"/>
    <w:multiLevelType w:val="multilevel"/>
    <w:tmpl w:val="BC3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67E8F"/>
    <w:multiLevelType w:val="multilevel"/>
    <w:tmpl w:val="F91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D0518"/>
    <w:multiLevelType w:val="multilevel"/>
    <w:tmpl w:val="372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A3620"/>
    <w:multiLevelType w:val="hybridMultilevel"/>
    <w:tmpl w:val="48FAF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F32BD"/>
    <w:multiLevelType w:val="multilevel"/>
    <w:tmpl w:val="4E6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45083"/>
    <w:multiLevelType w:val="hybridMultilevel"/>
    <w:tmpl w:val="3EAE08D2"/>
    <w:lvl w:ilvl="0" w:tplc="CF08E1FA">
      <w:start w:val="1"/>
      <w:numFmt w:val="bullet"/>
      <w:pStyle w:val="PDF-ListParagraphItalicis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30B35"/>
    <w:multiLevelType w:val="multilevel"/>
    <w:tmpl w:val="2272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EE779B"/>
    <w:multiLevelType w:val="multilevel"/>
    <w:tmpl w:val="A2CE1FF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62"/>
        </w:tabs>
        <w:ind w:left="2062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2A1F67"/>
    <w:multiLevelType w:val="hybridMultilevel"/>
    <w:tmpl w:val="BC520B0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CF962AA"/>
    <w:multiLevelType w:val="multilevel"/>
    <w:tmpl w:val="B07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573E7"/>
    <w:multiLevelType w:val="multilevel"/>
    <w:tmpl w:val="577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94B37"/>
    <w:multiLevelType w:val="hybridMultilevel"/>
    <w:tmpl w:val="6666C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808F6"/>
    <w:multiLevelType w:val="hybridMultilevel"/>
    <w:tmpl w:val="0E0E866A"/>
    <w:lvl w:ilvl="0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1D0ECF"/>
    <w:multiLevelType w:val="hybridMultilevel"/>
    <w:tmpl w:val="C1404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D18B1"/>
    <w:multiLevelType w:val="multilevel"/>
    <w:tmpl w:val="F90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F73E8"/>
    <w:multiLevelType w:val="multilevel"/>
    <w:tmpl w:val="B5E8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066A8"/>
    <w:multiLevelType w:val="hybridMultilevel"/>
    <w:tmpl w:val="21A05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4465E"/>
    <w:multiLevelType w:val="multilevel"/>
    <w:tmpl w:val="7F6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309FA"/>
    <w:multiLevelType w:val="multilevel"/>
    <w:tmpl w:val="CC02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51C73"/>
    <w:multiLevelType w:val="hybridMultilevel"/>
    <w:tmpl w:val="8FA6378C"/>
    <w:lvl w:ilvl="0" w:tplc="4FA61FF8">
      <w:start w:val="1"/>
      <w:numFmt w:val="bullet"/>
      <w:pStyle w:val="PDF-TableBodyText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9B5F80"/>
    <w:multiLevelType w:val="multilevel"/>
    <w:tmpl w:val="DAA2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E075D"/>
    <w:multiLevelType w:val="multilevel"/>
    <w:tmpl w:val="69D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21FB5"/>
    <w:multiLevelType w:val="hybridMultilevel"/>
    <w:tmpl w:val="C96E25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B210A"/>
    <w:multiLevelType w:val="hybridMultilevel"/>
    <w:tmpl w:val="49467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9F62DB"/>
    <w:multiLevelType w:val="multilevel"/>
    <w:tmpl w:val="76F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64A1C"/>
    <w:multiLevelType w:val="hybridMultilevel"/>
    <w:tmpl w:val="FB72F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5B5D43"/>
    <w:multiLevelType w:val="multilevel"/>
    <w:tmpl w:val="422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D0F52"/>
    <w:multiLevelType w:val="hybridMultilevel"/>
    <w:tmpl w:val="BC188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619E7"/>
    <w:multiLevelType w:val="multilevel"/>
    <w:tmpl w:val="BE9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7594F"/>
    <w:multiLevelType w:val="hybridMultilevel"/>
    <w:tmpl w:val="E5CC6E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C57EF"/>
    <w:multiLevelType w:val="multilevel"/>
    <w:tmpl w:val="89F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818F1"/>
    <w:multiLevelType w:val="multilevel"/>
    <w:tmpl w:val="080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34E0E"/>
    <w:multiLevelType w:val="multilevel"/>
    <w:tmpl w:val="445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08913">
    <w:abstractNumId w:val="7"/>
  </w:num>
  <w:num w:numId="2" w16cid:durableId="127237852">
    <w:abstractNumId w:val="14"/>
  </w:num>
  <w:num w:numId="3" w16cid:durableId="1607228742">
    <w:abstractNumId w:val="28"/>
  </w:num>
  <w:num w:numId="4" w16cid:durableId="1627270793">
    <w:abstractNumId w:val="20"/>
  </w:num>
  <w:num w:numId="5" w16cid:durableId="316765649">
    <w:abstractNumId w:val="3"/>
  </w:num>
  <w:num w:numId="6" w16cid:durableId="1427728781">
    <w:abstractNumId w:val="36"/>
  </w:num>
  <w:num w:numId="7" w16cid:durableId="1149205751">
    <w:abstractNumId w:val="12"/>
  </w:num>
  <w:num w:numId="8" w16cid:durableId="1998879608">
    <w:abstractNumId w:val="31"/>
  </w:num>
  <w:num w:numId="9" w16cid:durableId="491217410">
    <w:abstractNumId w:val="38"/>
  </w:num>
  <w:num w:numId="10" w16cid:durableId="842940731">
    <w:abstractNumId w:val="5"/>
  </w:num>
  <w:num w:numId="11" w16cid:durableId="798114076">
    <w:abstractNumId w:val="4"/>
  </w:num>
  <w:num w:numId="12" w16cid:durableId="2055109121">
    <w:abstractNumId w:val="1"/>
  </w:num>
  <w:num w:numId="13" w16cid:durableId="835997008">
    <w:abstractNumId w:val="21"/>
  </w:num>
  <w:num w:numId="14" w16cid:durableId="90275808">
    <w:abstractNumId w:val="22"/>
  </w:num>
  <w:num w:numId="15" w16cid:durableId="274675903">
    <w:abstractNumId w:val="17"/>
  </w:num>
  <w:num w:numId="16" w16cid:durableId="1229225673">
    <w:abstractNumId w:val="32"/>
  </w:num>
  <w:num w:numId="17" w16cid:durableId="1719475132">
    <w:abstractNumId w:val="25"/>
  </w:num>
  <w:num w:numId="18" w16cid:durableId="463432736">
    <w:abstractNumId w:val="15"/>
  </w:num>
  <w:num w:numId="19" w16cid:durableId="1571160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4017593">
    <w:abstractNumId w:val="16"/>
  </w:num>
  <w:num w:numId="21" w16cid:durableId="1978414005">
    <w:abstractNumId w:val="18"/>
  </w:num>
  <w:num w:numId="22" w16cid:durableId="2082099856">
    <w:abstractNumId w:val="34"/>
  </w:num>
  <w:num w:numId="23" w16cid:durableId="1160273434">
    <w:abstractNumId w:val="33"/>
  </w:num>
  <w:num w:numId="24" w16cid:durableId="1552376447">
    <w:abstractNumId w:val="39"/>
  </w:num>
  <w:num w:numId="25" w16cid:durableId="1292904610">
    <w:abstractNumId w:val="8"/>
  </w:num>
  <w:num w:numId="26" w16cid:durableId="346059047">
    <w:abstractNumId w:val="29"/>
  </w:num>
  <w:num w:numId="27" w16cid:durableId="775827554">
    <w:abstractNumId w:val="26"/>
  </w:num>
  <w:num w:numId="28" w16cid:durableId="764035696">
    <w:abstractNumId w:val="6"/>
  </w:num>
  <w:num w:numId="29" w16cid:durableId="758526930">
    <w:abstractNumId w:val="7"/>
    <w:lvlOverride w:ilvl="0">
      <w:startOverride w:val="5"/>
    </w:lvlOverride>
    <w:lvlOverride w:ilvl="1">
      <w:startOverride w:val="2"/>
    </w:lvlOverride>
  </w:num>
  <w:num w:numId="30" w16cid:durableId="340619106">
    <w:abstractNumId w:val="7"/>
    <w:lvlOverride w:ilvl="0">
      <w:startOverride w:val="5"/>
    </w:lvlOverride>
    <w:lvlOverride w:ilvl="1">
      <w:startOverride w:val="2"/>
    </w:lvlOverride>
  </w:num>
  <w:num w:numId="31" w16cid:durableId="701709022">
    <w:abstractNumId w:val="7"/>
    <w:lvlOverride w:ilvl="0">
      <w:startOverride w:val="5"/>
    </w:lvlOverride>
    <w:lvlOverride w:ilvl="1">
      <w:startOverride w:val="2"/>
    </w:lvlOverride>
  </w:num>
  <w:num w:numId="32" w16cid:durableId="1888254754">
    <w:abstractNumId w:val="11"/>
  </w:num>
  <w:num w:numId="33" w16cid:durableId="1348796757">
    <w:abstractNumId w:val="35"/>
  </w:num>
  <w:num w:numId="34" w16cid:durableId="1261136923">
    <w:abstractNumId w:val="23"/>
  </w:num>
  <w:num w:numId="35" w16cid:durableId="1495755742">
    <w:abstractNumId w:val="0"/>
  </w:num>
  <w:num w:numId="36" w16cid:durableId="507867717">
    <w:abstractNumId w:val="10"/>
  </w:num>
  <w:num w:numId="37" w16cid:durableId="989749161">
    <w:abstractNumId w:val="40"/>
  </w:num>
  <w:num w:numId="38" w16cid:durableId="1230076455">
    <w:abstractNumId w:val="27"/>
  </w:num>
  <w:num w:numId="39" w16cid:durableId="14501257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47032043">
    <w:abstractNumId w:val="19"/>
  </w:num>
  <w:num w:numId="41" w16cid:durableId="44063325">
    <w:abstractNumId w:val="13"/>
  </w:num>
  <w:num w:numId="42" w16cid:durableId="1815832623">
    <w:abstractNumId w:val="37"/>
  </w:num>
  <w:num w:numId="43" w16cid:durableId="1869175509">
    <w:abstractNumId w:val="2"/>
  </w:num>
  <w:num w:numId="44" w16cid:durableId="7681634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123053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10950584">
    <w:abstractNumId w:val="30"/>
  </w:num>
  <w:num w:numId="47" w16cid:durableId="368797069">
    <w:abstractNumId w:val="41"/>
  </w:num>
  <w:num w:numId="48" w16cid:durableId="933395323">
    <w:abstractNumId w:val="9"/>
  </w:num>
  <w:num w:numId="49" w16cid:durableId="9946480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7088726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BF"/>
    <w:rsid w:val="00004CDB"/>
    <w:rsid w:val="0002497B"/>
    <w:rsid w:val="000339B3"/>
    <w:rsid w:val="000959FA"/>
    <w:rsid w:val="000D1F61"/>
    <w:rsid w:val="000F24D8"/>
    <w:rsid w:val="00106D8E"/>
    <w:rsid w:val="0017293D"/>
    <w:rsid w:val="001778C0"/>
    <w:rsid w:val="001D5663"/>
    <w:rsid w:val="001E0826"/>
    <w:rsid w:val="002265B8"/>
    <w:rsid w:val="002356FC"/>
    <w:rsid w:val="002559C2"/>
    <w:rsid w:val="002829B7"/>
    <w:rsid w:val="002D1BD4"/>
    <w:rsid w:val="002D2FBF"/>
    <w:rsid w:val="002D30E4"/>
    <w:rsid w:val="00343DE7"/>
    <w:rsid w:val="003440F8"/>
    <w:rsid w:val="003A657A"/>
    <w:rsid w:val="004904E1"/>
    <w:rsid w:val="004A593D"/>
    <w:rsid w:val="004C2829"/>
    <w:rsid w:val="004D2467"/>
    <w:rsid w:val="0055091D"/>
    <w:rsid w:val="005B1E36"/>
    <w:rsid w:val="006332EF"/>
    <w:rsid w:val="00644373"/>
    <w:rsid w:val="00656BC3"/>
    <w:rsid w:val="006A527D"/>
    <w:rsid w:val="006E32A4"/>
    <w:rsid w:val="006E464F"/>
    <w:rsid w:val="00761B18"/>
    <w:rsid w:val="007A6009"/>
    <w:rsid w:val="007A7A6B"/>
    <w:rsid w:val="007C16C1"/>
    <w:rsid w:val="00850228"/>
    <w:rsid w:val="008648BA"/>
    <w:rsid w:val="00916F75"/>
    <w:rsid w:val="009645A0"/>
    <w:rsid w:val="009A7FE3"/>
    <w:rsid w:val="009D3AD7"/>
    <w:rsid w:val="009D60A5"/>
    <w:rsid w:val="00A62BA3"/>
    <w:rsid w:val="00AB6972"/>
    <w:rsid w:val="00AD1536"/>
    <w:rsid w:val="00B07B2C"/>
    <w:rsid w:val="00B3503D"/>
    <w:rsid w:val="00B51E18"/>
    <w:rsid w:val="00B66257"/>
    <w:rsid w:val="00B7404B"/>
    <w:rsid w:val="00B87AE7"/>
    <w:rsid w:val="00C945B3"/>
    <w:rsid w:val="00D604E1"/>
    <w:rsid w:val="00D913EF"/>
    <w:rsid w:val="00D91C5B"/>
    <w:rsid w:val="00DB55CF"/>
    <w:rsid w:val="00DE29F5"/>
    <w:rsid w:val="00E867BB"/>
    <w:rsid w:val="00E97369"/>
    <w:rsid w:val="00EE6192"/>
    <w:rsid w:val="00FB0EC0"/>
    <w:rsid w:val="00FC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44314"/>
  <w15:docId w15:val="{F8D019FD-405E-4EA6-9CF0-9F4F4292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7BB"/>
  </w:style>
  <w:style w:type="paragraph" w:styleId="Heading1">
    <w:name w:val="heading 1"/>
    <w:aliases w:val="PDF - Heading 1"/>
    <w:basedOn w:val="Normal"/>
    <w:next w:val="Normal"/>
    <w:link w:val="Heading1Char"/>
    <w:uiPriority w:val="9"/>
    <w:qFormat/>
    <w:rsid w:val="00E867BB"/>
    <w:pPr>
      <w:keepNext/>
      <w:keepLines/>
      <w:numPr>
        <w:numId w:val="1"/>
      </w:numPr>
      <w:spacing w:before="240" w:after="240"/>
      <w:outlineLvl w:val="0"/>
    </w:pPr>
    <w:rPr>
      <w:rFonts w:eastAsiaTheme="majorEastAsia" w:cstheme="majorBidi"/>
      <w:b/>
      <w:bCs/>
      <w:color w:val="1F497D" w:themeColor="text2"/>
      <w:sz w:val="28"/>
      <w:szCs w:val="28"/>
    </w:rPr>
  </w:style>
  <w:style w:type="paragraph" w:styleId="Heading2">
    <w:name w:val="heading 2"/>
    <w:aliases w:val="PDF - Heading 2"/>
    <w:basedOn w:val="Normal"/>
    <w:next w:val="Normal"/>
    <w:link w:val="Heading2Char"/>
    <w:uiPriority w:val="9"/>
    <w:unhideWhenUsed/>
    <w:qFormat/>
    <w:rsid w:val="00E867BB"/>
    <w:pPr>
      <w:keepNext/>
      <w:keepLines/>
      <w:numPr>
        <w:ilvl w:val="1"/>
        <w:numId w:val="1"/>
      </w:numPr>
      <w:spacing w:before="120" w:after="120"/>
      <w:outlineLvl w:val="1"/>
    </w:pPr>
    <w:rPr>
      <w:b/>
      <w:bCs/>
      <w:color w:val="1F497D" w:themeColor="text2"/>
      <w:sz w:val="24"/>
      <w:szCs w:val="26"/>
    </w:rPr>
  </w:style>
  <w:style w:type="paragraph" w:styleId="Heading3">
    <w:name w:val="heading 3"/>
    <w:aliases w:val="PDF - Heading 3"/>
    <w:basedOn w:val="Normal"/>
    <w:next w:val="Normal"/>
    <w:link w:val="Heading3Char"/>
    <w:uiPriority w:val="9"/>
    <w:unhideWhenUsed/>
    <w:qFormat/>
    <w:rsid w:val="00E867BB"/>
    <w:pPr>
      <w:keepNext/>
      <w:keepLines/>
      <w:numPr>
        <w:ilvl w:val="2"/>
        <w:numId w:val="1"/>
      </w:numPr>
      <w:spacing w:before="120" w:after="120"/>
      <w:ind w:left="1288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Heading4">
    <w:name w:val="heading 4"/>
    <w:aliases w:val="PDF - Heading 4"/>
    <w:basedOn w:val="Normal"/>
    <w:next w:val="Normal"/>
    <w:link w:val="Heading4Char"/>
    <w:uiPriority w:val="9"/>
    <w:unhideWhenUsed/>
    <w:qFormat/>
    <w:rsid w:val="00E867BB"/>
    <w:pPr>
      <w:keepNext/>
      <w:keepLines/>
      <w:numPr>
        <w:ilvl w:val="3"/>
        <w:numId w:val="1"/>
      </w:numPr>
      <w:spacing w:before="120" w:after="12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aliases w:val="PDF - Heading 5"/>
    <w:basedOn w:val="Normal"/>
    <w:next w:val="Normal"/>
    <w:link w:val="Heading5Char"/>
    <w:uiPriority w:val="9"/>
    <w:unhideWhenUsed/>
    <w:qFormat/>
    <w:rsid w:val="00E867BB"/>
    <w:pPr>
      <w:keepNext/>
      <w:keepLines/>
      <w:numPr>
        <w:ilvl w:val="4"/>
        <w:numId w:val="1"/>
      </w:numPr>
      <w:spacing w:before="120" w:after="120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7BB"/>
    <w:pPr>
      <w:tabs>
        <w:tab w:val="center" w:pos="4513"/>
        <w:tab w:val="right" w:pos="9026"/>
      </w:tabs>
      <w:spacing w:after="24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867BB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867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867BB"/>
    <w:rPr>
      <w:rFonts w:ascii="Calibri" w:hAnsi="Calibri"/>
      <w:sz w:val="20"/>
    </w:rPr>
  </w:style>
  <w:style w:type="paragraph" w:customStyle="1" w:styleId="MainTitle">
    <w:name w:val="Main Title"/>
    <w:basedOn w:val="Normal"/>
    <w:qFormat/>
    <w:rsid w:val="002D1BD4"/>
    <w:rPr>
      <w:rFonts w:ascii="Arial" w:hAnsi="Arial"/>
      <w:b/>
      <w:color w:val="1F497D" w:themeColor="text2"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6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7BB"/>
    <w:rPr>
      <w:rFonts w:ascii="Tahoma" w:hAnsi="Tahoma" w:cs="Tahoma"/>
      <w:sz w:val="16"/>
      <w:szCs w:val="16"/>
    </w:rPr>
  </w:style>
  <w:style w:type="paragraph" w:customStyle="1" w:styleId="PDF-NormalBold">
    <w:name w:val="PDF - Normal Bold"/>
    <w:basedOn w:val="Normal"/>
    <w:qFormat/>
    <w:rsid w:val="00E867BB"/>
    <w:rPr>
      <w:b/>
    </w:rPr>
  </w:style>
  <w:style w:type="paragraph" w:customStyle="1" w:styleId="PDF-MainTitle">
    <w:name w:val="PDF - Main Title"/>
    <w:basedOn w:val="Normal"/>
    <w:qFormat/>
    <w:rsid w:val="00E867BB"/>
    <w:pPr>
      <w:spacing w:before="360" w:after="360"/>
      <w:ind w:left="-284"/>
    </w:pPr>
    <w:rPr>
      <w:rFonts w:ascii="Arial" w:hAnsi="Arial"/>
      <w:b/>
      <w:color w:val="1F497D" w:themeColor="text2"/>
      <w:sz w:val="36"/>
    </w:rPr>
  </w:style>
  <w:style w:type="paragraph" w:customStyle="1" w:styleId="PDF-TableBodyText">
    <w:name w:val="PDF - Table Body Text"/>
    <w:basedOn w:val="Normal"/>
    <w:qFormat/>
    <w:rsid w:val="00E867BB"/>
    <w:pPr>
      <w:spacing w:before="80" w:after="80" w:line="264" w:lineRule="auto"/>
      <w:ind w:left="176"/>
    </w:pPr>
    <w:rPr>
      <w:rFonts w:cs="Arial"/>
      <w:sz w:val="20"/>
      <w:szCs w:val="20"/>
    </w:rPr>
  </w:style>
  <w:style w:type="paragraph" w:customStyle="1" w:styleId="PDF-FrontCoverTableTitle">
    <w:name w:val="PDF - Front Cover Table Title"/>
    <w:basedOn w:val="Normal"/>
    <w:qFormat/>
    <w:rsid w:val="00E867BB"/>
    <w:pPr>
      <w:spacing w:before="120" w:after="120"/>
      <w:ind w:left="170"/>
    </w:pPr>
    <w:rPr>
      <w:rFonts w:cs="Arial"/>
      <w:b/>
      <w:bCs/>
      <w:caps/>
      <w:color w:val="1F497D" w:themeColor="text2"/>
      <w:sz w:val="24"/>
      <w:szCs w:val="24"/>
    </w:rPr>
  </w:style>
  <w:style w:type="paragraph" w:customStyle="1" w:styleId="PDF-TableBodyTextBold">
    <w:name w:val="PDF - Table Body Text Bold"/>
    <w:basedOn w:val="PDF-TableBodyText"/>
    <w:qFormat/>
    <w:rsid w:val="00E867BB"/>
    <w:pPr>
      <w:ind w:left="0"/>
    </w:pPr>
    <w:rPr>
      <w:b/>
      <w:sz w:val="22"/>
    </w:rPr>
  </w:style>
  <w:style w:type="paragraph" w:customStyle="1" w:styleId="PDF-TableHeadersBlack">
    <w:name w:val="PDF - Table Headers Black"/>
    <w:basedOn w:val="Normal"/>
    <w:qFormat/>
    <w:rsid w:val="00E867BB"/>
    <w:pPr>
      <w:spacing w:before="80" w:after="80" w:line="264" w:lineRule="auto"/>
      <w:jc w:val="center"/>
    </w:pPr>
    <w:rPr>
      <w:rFonts w:cs="Arial"/>
      <w:b/>
      <w:szCs w:val="20"/>
    </w:rPr>
  </w:style>
  <w:style w:type="paragraph" w:customStyle="1" w:styleId="PDF-ConfidentialityDisclaimer">
    <w:name w:val="PDF - Confidentiality Disclaimer"/>
    <w:basedOn w:val="Normal"/>
    <w:next w:val="Normal"/>
    <w:qFormat/>
    <w:rsid w:val="00E867B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</w:style>
  <w:style w:type="character" w:customStyle="1" w:styleId="Heading1Char">
    <w:name w:val="Heading 1 Char"/>
    <w:aliases w:val="PDF - Heading 1 Char"/>
    <w:basedOn w:val="DefaultParagraphFont"/>
    <w:link w:val="Heading1"/>
    <w:uiPriority w:val="9"/>
    <w:rsid w:val="00E867BB"/>
    <w:rPr>
      <w:rFonts w:eastAsiaTheme="majorEastAsia" w:cstheme="majorBidi"/>
      <w:b/>
      <w:bCs/>
      <w:color w:val="1F497D" w:themeColor="text2"/>
      <w:sz w:val="28"/>
      <w:szCs w:val="28"/>
    </w:rPr>
  </w:style>
  <w:style w:type="character" w:customStyle="1" w:styleId="Heading2Char">
    <w:name w:val="Heading 2 Char"/>
    <w:aliases w:val="PDF - Heading 2 Char"/>
    <w:basedOn w:val="DefaultParagraphFont"/>
    <w:link w:val="Heading2"/>
    <w:uiPriority w:val="9"/>
    <w:rsid w:val="00E867BB"/>
    <w:rPr>
      <w:b/>
      <w:bCs/>
      <w:color w:val="1F497D" w:themeColor="text2"/>
      <w:sz w:val="24"/>
      <w:szCs w:val="26"/>
    </w:rPr>
  </w:style>
  <w:style w:type="character" w:customStyle="1" w:styleId="Heading3Char">
    <w:name w:val="Heading 3 Char"/>
    <w:aliases w:val="PDF - Heading 3 Char"/>
    <w:basedOn w:val="DefaultParagraphFont"/>
    <w:link w:val="Heading3"/>
    <w:uiPriority w:val="9"/>
    <w:rsid w:val="00E867BB"/>
    <w:rPr>
      <w:rFonts w:eastAsiaTheme="majorEastAsia" w:cstheme="majorBidi"/>
      <w:b/>
      <w:bCs/>
      <w:color w:val="1F497D" w:themeColor="text2"/>
      <w:sz w:val="24"/>
    </w:rPr>
  </w:style>
  <w:style w:type="character" w:customStyle="1" w:styleId="Heading4Char">
    <w:name w:val="Heading 4 Char"/>
    <w:aliases w:val="PDF - Heading 4 Char"/>
    <w:basedOn w:val="DefaultParagraphFont"/>
    <w:link w:val="Heading4"/>
    <w:uiPriority w:val="9"/>
    <w:rsid w:val="00E867BB"/>
    <w:rPr>
      <w:rFonts w:eastAsiaTheme="majorEastAsia" w:cstheme="majorBidi"/>
      <w:b/>
      <w:bCs/>
      <w:iCs/>
    </w:rPr>
  </w:style>
  <w:style w:type="character" w:customStyle="1" w:styleId="Heading5Char">
    <w:name w:val="Heading 5 Char"/>
    <w:aliases w:val="PDF - Heading 5 Char"/>
    <w:basedOn w:val="DefaultParagraphFont"/>
    <w:link w:val="Heading5"/>
    <w:uiPriority w:val="9"/>
    <w:rsid w:val="00E867BB"/>
    <w:rPr>
      <w:rFonts w:eastAsiaTheme="majorEastAsia" w:cstheme="majorBidi"/>
    </w:rPr>
  </w:style>
  <w:style w:type="table" w:styleId="TableGrid">
    <w:name w:val="Table Grid"/>
    <w:basedOn w:val="TableNormal"/>
    <w:uiPriority w:val="59"/>
    <w:rsid w:val="00E86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F-Italicised">
    <w:name w:val="PDF - Italicised"/>
    <w:basedOn w:val="Normal"/>
    <w:qFormat/>
    <w:rsid w:val="00E867BB"/>
    <w:rPr>
      <w:i/>
    </w:rPr>
  </w:style>
  <w:style w:type="paragraph" w:customStyle="1" w:styleId="PDF-TitleAboveTable">
    <w:name w:val="PDF - Title Above Table"/>
    <w:basedOn w:val="Normal"/>
    <w:next w:val="Normal"/>
    <w:qFormat/>
    <w:rsid w:val="00E867BB"/>
    <w:pPr>
      <w:spacing w:before="120"/>
    </w:pPr>
    <w:rPr>
      <w:b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67BB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867BB"/>
    <w:pPr>
      <w:tabs>
        <w:tab w:val="left" w:pos="44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7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7B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867BB"/>
    <w:rPr>
      <w:color w:val="0000FF" w:themeColor="hyperlink"/>
      <w:u w:val="single"/>
    </w:rPr>
  </w:style>
  <w:style w:type="paragraph" w:customStyle="1" w:styleId="PDF-HeadingForTOC">
    <w:name w:val="PDF - Heading For TOC"/>
    <w:basedOn w:val="Normal"/>
    <w:next w:val="Normal"/>
    <w:qFormat/>
    <w:rsid w:val="00644373"/>
    <w:rPr>
      <w:b/>
      <w:color w:val="1F497D" w:themeColor="text2"/>
      <w:sz w:val="28"/>
    </w:rPr>
  </w:style>
  <w:style w:type="paragraph" w:customStyle="1" w:styleId="PDF-ListParagraphItalicised">
    <w:name w:val="PDF - List Paragraph Italicised"/>
    <w:basedOn w:val="ListParagraph"/>
    <w:qFormat/>
    <w:rsid w:val="006332EF"/>
    <w:pPr>
      <w:numPr>
        <w:numId w:val="2"/>
      </w:numPr>
    </w:pPr>
    <w:rPr>
      <w:i/>
    </w:rPr>
  </w:style>
  <w:style w:type="paragraph" w:styleId="ListParagraph">
    <w:name w:val="List Paragraph"/>
    <w:basedOn w:val="Normal"/>
    <w:uiPriority w:val="34"/>
    <w:qFormat/>
    <w:rsid w:val="006332EF"/>
    <w:pPr>
      <w:ind w:left="720"/>
      <w:contextualSpacing/>
    </w:pPr>
  </w:style>
  <w:style w:type="paragraph" w:customStyle="1" w:styleId="PDF-TableBodyTextItalicised">
    <w:name w:val="PDF - Table Body Text Italicised"/>
    <w:basedOn w:val="PDF-TableBodyText"/>
    <w:qFormat/>
    <w:rsid w:val="002829B7"/>
    <w:rPr>
      <w:i/>
    </w:rPr>
  </w:style>
  <w:style w:type="paragraph" w:customStyle="1" w:styleId="PDF-FigureTitle">
    <w:name w:val="PDF - Figure Title"/>
    <w:basedOn w:val="Normal"/>
    <w:qFormat/>
    <w:rsid w:val="000959FA"/>
    <w:rPr>
      <w:b/>
      <w:color w:val="1F497D" w:themeColor="text2"/>
    </w:rPr>
  </w:style>
  <w:style w:type="paragraph" w:customStyle="1" w:styleId="PDF-TableBodyTextBullets">
    <w:name w:val="PDF - Table Body Text Bullets"/>
    <w:basedOn w:val="PDF-TableBodyText"/>
    <w:qFormat/>
    <w:rsid w:val="001D5663"/>
    <w:pPr>
      <w:numPr>
        <w:numId w:val="3"/>
      </w:numPr>
    </w:pPr>
  </w:style>
  <w:style w:type="paragraph" w:customStyle="1" w:styleId="TableContents">
    <w:name w:val="Table Contents"/>
    <w:basedOn w:val="Normal"/>
    <w:rsid w:val="00656BC3"/>
    <w:pPr>
      <w:spacing w:after="0" w:line="240" w:lineRule="auto"/>
      <w:jc w:val="both"/>
    </w:pPr>
    <w:rPr>
      <w:rFonts w:ascii="Arial" w:eastAsia="Times New Roman" w:hAnsi="Arial" w:cs="Times New Roman"/>
      <w:i/>
      <w:sz w:val="20"/>
      <w:szCs w:val="20"/>
    </w:rPr>
  </w:style>
  <w:style w:type="paragraph" w:styleId="BodyText">
    <w:name w:val="Body Text"/>
    <w:aliases w:val="Help Text"/>
    <w:basedOn w:val="Normal"/>
    <w:link w:val="BodyTextChar"/>
    <w:rsid w:val="00916F75"/>
    <w:pPr>
      <w:spacing w:after="0" w:line="240" w:lineRule="auto"/>
    </w:pPr>
    <w:rPr>
      <w:rFonts w:ascii="Arial" w:eastAsia="Times New Roman" w:hAnsi="Arial" w:cs="Times New Roman"/>
      <w:i/>
      <w:color w:val="0000FF"/>
      <w:sz w:val="20"/>
      <w:szCs w:val="20"/>
      <w:lang w:eastAsia="en-GB"/>
    </w:rPr>
  </w:style>
  <w:style w:type="character" w:customStyle="1" w:styleId="BodyTextChar">
    <w:name w:val="Body Text Char"/>
    <w:aliases w:val="Help Text Char"/>
    <w:basedOn w:val="DefaultParagraphFont"/>
    <w:link w:val="BodyText"/>
    <w:rsid w:val="00916F75"/>
    <w:rPr>
      <w:rFonts w:ascii="Arial" w:eastAsia="Times New Roman" w:hAnsi="Arial" w:cs="Times New Roman"/>
      <w:i/>
      <w:color w:val="0000FF"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0D1F61"/>
    <w:rPr>
      <w:b/>
      <w:bCs/>
    </w:rPr>
  </w:style>
  <w:style w:type="paragraph" w:styleId="NormalWeb">
    <w:name w:val="Normal (Web)"/>
    <w:basedOn w:val="Normal"/>
    <w:uiPriority w:val="99"/>
    <w:unhideWhenUsed/>
    <w:rsid w:val="002D3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Shading-Accent5">
    <w:name w:val="Light Shading Accent 5"/>
    <w:basedOn w:val="TableNormal"/>
    <w:uiPriority w:val="60"/>
    <w:rsid w:val="00D913E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Grid1-Accent5">
    <w:name w:val="Medium Grid 1 Accent 5"/>
    <w:basedOn w:val="TableNormal"/>
    <w:uiPriority w:val="67"/>
    <w:rsid w:val="00B7404B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3-Accent5">
    <w:name w:val="Medium Grid 3 Accent 5"/>
    <w:basedOn w:val="TableNormal"/>
    <w:uiPriority w:val="69"/>
    <w:rsid w:val="00B7404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List2-Accent1">
    <w:name w:val="Medium List 2 Accent 1"/>
    <w:basedOn w:val="TableNormal"/>
    <w:uiPriority w:val="66"/>
    <w:rsid w:val="00B740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exercise.com/" TargetMode="External"/><Relationship Id="rId13" Type="http://schemas.openxmlformats.org/officeDocument/2006/relationships/hyperlink" Target="https://demo.opencart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utomationexercise.com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mo.opencart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utomationexercise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mo.opencart.com/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ITCPD\Project%20Delivery%20and%20Portfolio\PDF%20-%20PMO%20USE%20ONLY\Project%20Implementation\_PRODUCTS\STYLING\Template%20(no%20sections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597EA-D294-4A36-A124-D0B991878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(no sections)</Template>
  <TotalTime>1</TotalTime>
  <Pages>11</Pages>
  <Words>2505</Words>
  <Characters>15538</Characters>
  <Application>Microsoft Office Word</Application>
  <DocSecurity>0</DocSecurity>
  <Lines>621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Pardoe</dc:creator>
  <cp:lastModifiedBy>Mohamed Hamada Mohamed Tablia</cp:lastModifiedBy>
  <cp:revision>2</cp:revision>
  <dcterms:created xsi:type="dcterms:W3CDTF">2025-10-29T22:26:00Z</dcterms:created>
  <dcterms:modified xsi:type="dcterms:W3CDTF">2025-10-29T22:26:00Z</dcterms:modified>
</cp:coreProperties>
</file>